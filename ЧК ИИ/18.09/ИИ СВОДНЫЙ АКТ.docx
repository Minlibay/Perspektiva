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0D962" w14:textId="77777777" w:rsidR="00C60952" w:rsidRPr="00C60952" w:rsidRDefault="00A87179" w:rsidP="00C60952">
      <w:pPr>
        <w:widowControl w:val="0"/>
        <w:jc w:val="center"/>
        <w:rPr>
          <w:rFonts w:cs="Times New Roman"/>
          <w:b/>
          <w:sz w:val="48"/>
          <w:szCs w:val="22"/>
        </w:rPr>
      </w:pPr>
      <w:r w:rsidRPr="00C60952">
        <w:rPr>
          <w:rFonts w:cs="Times New Roman"/>
          <w:b/>
          <w:sz w:val="48"/>
          <w:szCs w:val="22"/>
        </w:rPr>
        <w:t>СВОДНЫЙ АКТ ИССЛЕДОВАНИ</w:t>
      </w:r>
      <w:r w:rsidR="00A26FD7" w:rsidRPr="00C60952">
        <w:rPr>
          <w:rFonts w:cs="Times New Roman"/>
          <w:b/>
          <w:sz w:val="48"/>
          <w:szCs w:val="22"/>
        </w:rPr>
        <w:t>Я</w:t>
      </w:r>
    </w:p>
    <w:p w14:paraId="30D048DD" w14:textId="77777777" w:rsidR="00C60952" w:rsidRPr="00C60952" w:rsidRDefault="00A26FD7" w:rsidP="00C60952">
      <w:pPr>
        <w:widowControl w:val="0"/>
        <w:jc w:val="center"/>
        <w:rPr>
          <w:rFonts w:cs="Times New Roman"/>
          <w:b/>
          <w:sz w:val="48"/>
          <w:szCs w:val="22"/>
        </w:rPr>
      </w:pPr>
      <w:r w:rsidRPr="00C60952">
        <w:rPr>
          <w:rFonts w:cs="Times New Roman"/>
          <w:b/>
          <w:sz w:val="48"/>
          <w:szCs w:val="22"/>
        </w:rPr>
        <w:t>СИ</w:t>
      </w:r>
      <w:r w:rsidR="00A87179" w:rsidRPr="00C60952">
        <w:rPr>
          <w:rFonts w:cs="Times New Roman"/>
          <w:b/>
          <w:sz w:val="48"/>
          <w:szCs w:val="22"/>
        </w:rPr>
        <w:t>СТЕМЫ МЕНЕДЖМЕНТА</w:t>
      </w:r>
    </w:p>
    <w:p w14:paraId="41880BF8" w14:textId="77777777" w:rsidR="00A87179" w:rsidRPr="00C60952" w:rsidRDefault="00A87179" w:rsidP="00C60952">
      <w:pPr>
        <w:widowControl w:val="0"/>
        <w:jc w:val="center"/>
        <w:rPr>
          <w:rFonts w:cs="Times New Roman"/>
          <w:b/>
          <w:sz w:val="48"/>
          <w:szCs w:val="22"/>
        </w:rPr>
      </w:pPr>
      <w:r w:rsidRPr="00C60952">
        <w:rPr>
          <w:rFonts w:cs="Times New Roman"/>
          <w:b/>
          <w:sz w:val="48"/>
          <w:szCs w:val="22"/>
        </w:rPr>
        <w:t>КАЧЕСТВА</w:t>
      </w:r>
    </w:p>
    <w:p w14:paraId="1B400017" w14:textId="77777777" w:rsidR="00C60952" w:rsidRPr="00C60952" w:rsidRDefault="00C60952" w:rsidP="00C60952">
      <w:pPr>
        <w:rPr>
          <w:rFonts w:eastAsia="Calibri" w:cs="Times New Roman"/>
        </w:rPr>
      </w:pPr>
    </w:p>
    <w:tbl>
      <w:tblPr>
        <w:tblW w:w="10031" w:type="dxa"/>
        <w:jc w:val="center"/>
        <w:tblLayout w:type="fixed"/>
        <w:tblLook w:val="04A0" w:firstRow="1" w:lastRow="0" w:firstColumn="1" w:lastColumn="0" w:noHBand="0" w:noVBand="1"/>
      </w:tblPr>
      <w:tblGrid>
        <w:gridCol w:w="10031"/>
      </w:tblGrid>
      <w:tr w:rsidR="00C60952" w:rsidRPr="00C60952" w14:paraId="7A1E95AE" w14:textId="77777777" w:rsidTr="00ED54D3">
        <w:trPr>
          <w:trHeight w:val="369"/>
          <w:jc w:val="center"/>
        </w:trPr>
        <w:tc>
          <w:tcPr>
            <w:tcW w:w="10031" w:type="dxa"/>
            <w:vAlign w:val="bottom"/>
          </w:tcPr>
          <w:p w14:paraId="0150216A" w14:textId="77777777" w:rsidR="00C60952" w:rsidRPr="00A543A1" w:rsidRDefault="003D7966" w:rsidP="00C60952">
            <w:pPr>
              <w:pBdr>
                <w:bottom w:val="single" w:sz="4" w:space="1" w:color="auto"/>
              </w:pBdr>
              <w:jc w:val="center"/>
              <w:rPr>
                <w:rFonts w:eastAsia="Calibri" w:cs="Times New Roman"/>
                <w:sz w:val="28"/>
                <w:szCs w:val="28"/>
              </w:rPr>
            </w:pPr>
            <w:r>
              <w:rPr>
                <w:rFonts w:cs="Times New Roman"/>
                <w:i/>
                <w:sz w:val="28"/>
                <w:szCs w:val="28"/>
                <w:lang w:eastAsia="ru-RU"/>
              </w:rPr>
              <w:t>АКЦИОНЕРНОЕ ОБЩЕСТВО «ПТС» (АО «ПТС»)</w:t>
            </w:r>
          </w:p>
        </w:tc>
      </w:tr>
    </w:tbl>
    <w:p w14:paraId="02611A91" w14:textId="77777777" w:rsidR="00C60952" w:rsidRPr="00C60952" w:rsidRDefault="00C60952" w:rsidP="00C60952">
      <w:pPr>
        <w:rPr>
          <w:rFonts w:eastAsia="Calibri" w:cs="Times New Roman"/>
        </w:rPr>
      </w:pPr>
    </w:p>
    <w:p w14:paraId="6244F056" w14:textId="77777777" w:rsidR="00C60952" w:rsidRPr="00C60952" w:rsidRDefault="00A87179" w:rsidP="00C60952">
      <w:pPr>
        <w:widowControl w:val="0"/>
        <w:tabs>
          <w:tab w:val="left" w:pos="9923"/>
        </w:tabs>
        <w:jc w:val="center"/>
        <w:rPr>
          <w:rFonts w:cs="Times New Roman"/>
          <w:sz w:val="28"/>
          <w:szCs w:val="28"/>
        </w:rPr>
      </w:pPr>
      <w:r w:rsidRPr="00C60952">
        <w:rPr>
          <w:rFonts w:cs="Times New Roman"/>
          <w:sz w:val="28"/>
          <w:szCs w:val="28"/>
        </w:rPr>
        <w:t>ОРГАН</w:t>
      </w:r>
      <w:r w:rsidRPr="00C60952">
        <w:rPr>
          <w:rFonts w:cs="Times New Roman"/>
          <w:spacing w:val="-6"/>
          <w:sz w:val="28"/>
          <w:szCs w:val="28"/>
        </w:rPr>
        <w:t xml:space="preserve"> </w:t>
      </w:r>
      <w:r w:rsidRPr="00C60952">
        <w:rPr>
          <w:rFonts w:cs="Times New Roman"/>
          <w:sz w:val="28"/>
          <w:szCs w:val="28"/>
        </w:rPr>
        <w:t>ПО</w:t>
      </w:r>
      <w:r w:rsidRPr="00C60952">
        <w:rPr>
          <w:rFonts w:cs="Times New Roman"/>
          <w:spacing w:val="-5"/>
          <w:sz w:val="28"/>
          <w:szCs w:val="28"/>
        </w:rPr>
        <w:t xml:space="preserve"> </w:t>
      </w:r>
      <w:r w:rsidRPr="00C60952">
        <w:rPr>
          <w:rFonts w:cs="Times New Roman"/>
          <w:sz w:val="28"/>
          <w:szCs w:val="28"/>
        </w:rPr>
        <w:t>СЕРТИФИКАЦИИ</w:t>
      </w:r>
      <w:r w:rsidR="00A26FD7" w:rsidRPr="00C60952">
        <w:rPr>
          <w:rFonts w:cs="Times New Roman"/>
          <w:sz w:val="28"/>
          <w:szCs w:val="28"/>
        </w:rPr>
        <w:t xml:space="preserve"> </w:t>
      </w:r>
      <w:r w:rsidR="00C60952" w:rsidRPr="00C60952">
        <w:rPr>
          <w:rFonts w:cs="Times New Roman"/>
          <w:sz w:val="28"/>
          <w:szCs w:val="28"/>
        </w:rPr>
        <w:t>СМК</w:t>
      </w:r>
    </w:p>
    <w:p w14:paraId="09C4EDE9" w14:textId="77777777" w:rsidR="00A26FD7" w:rsidRPr="00C60952" w:rsidRDefault="00B00773" w:rsidP="00C60952">
      <w:pPr>
        <w:widowControl w:val="0"/>
        <w:tabs>
          <w:tab w:val="left" w:pos="9923"/>
        </w:tabs>
        <w:jc w:val="center"/>
        <w:rPr>
          <w:rFonts w:cs="Times New Roman"/>
          <w:sz w:val="28"/>
          <w:szCs w:val="28"/>
        </w:rPr>
      </w:pPr>
      <w:r w:rsidRPr="00C60952">
        <w:rPr>
          <w:rFonts w:cs="Times New Roman"/>
          <w:sz w:val="28"/>
          <w:szCs w:val="28"/>
        </w:rPr>
        <w:t>ООО «КЦ «Перспектива»</w:t>
      </w:r>
    </w:p>
    <w:p w14:paraId="62E7C5E1" w14:textId="77777777" w:rsidR="00C60952" w:rsidRPr="00C60952" w:rsidRDefault="00C60952" w:rsidP="00C60952">
      <w:pPr>
        <w:rPr>
          <w:rFonts w:cs="Times New Roman"/>
        </w:rPr>
      </w:pPr>
      <w:r w:rsidRPr="00C60952">
        <w:rPr>
          <w:rFonts w:cs="Times New Roman"/>
        </w:rPr>
        <w:br w:type="page"/>
      </w:r>
    </w:p>
    <w:p w14:paraId="709F3874" w14:textId="77777777" w:rsidR="00A87179" w:rsidRPr="00C60952" w:rsidRDefault="00C60952" w:rsidP="00C60952">
      <w:pPr>
        <w:jc w:val="both"/>
        <w:rPr>
          <w:rFonts w:cs="Times New Roman"/>
          <w:b/>
          <w:sz w:val="28"/>
          <w:szCs w:val="28"/>
        </w:rPr>
      </w:pPr>
      <w:r w:rsidRPr="00C60952">
        <w:rPr>
          <w:rFonts w:cs="Times New Roman"/>
          <w:b/>
          <w:sz w:val="28"/>
          <w:szCs w:val="28"/>
        </w:rPr>
        <w:lastRenderedPageBreak/>
        <w:t xml:space="preserve">1. </w:t>
      </w:r>
      <w:r w:rsidR="00A87179" w:rsidRPr="00C60952">
        <w:rPr>
          <w:rFonts w:cs="Times New Roman"/>
          <w:b/>
          <w:sz w:val="28"/>
          <w:szCs w:val="28"/>
        </w:rPr>
        <w:t>Область распространения СМК организации:</w:t>
      </w:r>
    </w:p>
    <w:p w14:paraId="38B7BBD7" w14:textId="7CEF37A9" w:rsidR="006F62E2" w:rsidRDefault="00B54605" w:rsidP="00C60952">
      <w:pPr>
        <w:widowControl w:val="0"/>
        <w:jc w:val="both"/>
        <w:rPr>
          <w:rFonts w:cs="Times New Roman"/>
          <w:iCs/>
        </w:rPr>
      </w:pPr>
      <w:r w:rsidRPr="006F62E2">
        <w:rPr>
          <w:rFonts w:cs="Times New Roman"/>
          <w:iCs/>
        </w:rPr>
        <w:t xml:space="preserve">Деятельность </w:t>
      </w:r>
      <w:r w:rsidR="006F62E2" w:rsidRPr="006D2067">
        <w:rPr>
          <w:iCs/>
          <w:szCs w:val="28"/>
        </w:rPr>
        <w:t>по проектированию, разработке, производству, испытаниям: дыхательных аппаратов общего назначения и их систем контроля, самоспасателей, систем подачи сжатого воздуха, компрессорных установок, установок для гидравлических испытаний баллонов, приборов для проверки качества сжатого воздуха; специальной защитной одежды для пожарных и спасателей; мобильных и стационарных учебно-тренировочных комплексов для подготовки пожарных и спасателей, в том числе монтажу и пуско-наладке учебно-тренировочных комплексов</w:t>
      </w:r>
      <w:r w:rsidR="006576A1">
        <w:rPr>
          <w:iCs/>
          <w:szCs w:val="28"/>
        </w:rPr>
        <w:t xml:space="preserve"> </w:t>
      </w:r>
      <w:r w:rsidR="006576A1" w:rsidRPr="006576A1">
        <w:rPr>
          <w:iCs/>
          <w:szCs w:val="28"/>
          <w:highlight w:val="green"/>
        </w:rPr>
        <w:t>СВ1</w:t>
      </w:r>
    </w:p>
    <w:p w14:paraId="5C1104F9" w14:textId="77777777" w:rsidR="006F62E2" w:rsidRDefault="006F62E2" w:rsidP="00C60952">
      <w:pPr>
        <w:widowControl w:val="0"/>
        <w:jc w:val="both"/>
        <w:rPr>
          <w:rFonts w:cs="Times New Roman"/>
          <w:iCs/>
        </w:rPr>
      </w:pPr>
    </w:p>
    <w:p w14:paraId="484FE811" w14:textId="77777777" w:rsidR="006F62E2" w:rsidRDefault="006F62E2" w:rsidP="00C60952">
      <w:pPr>
        <w:widowControl w:val="0"/>
        <w:jc w:val="both"/>
        <w:rPr>
          <w:rFonts w:cs="Times New Roman"/>
          <w:iCs/>
        </w:rPr>
      </w:pPr>
    </w:p>
    <w:p w14:paraId="380ABF27" w14:textId="77777777" w:rsidR="00C60952" w:rsidRPr="00C60952" w:rsidRDefault="00C60952" w:rsidP="00C60952">
      <w:pPr>
        <w:widowControl w:val="0"/>
        <w:jc w:val="both"/>
        <w:rPr>
          <w:rFonts w:cs="Times New Roman"/>
        </w:rPr>
      </w:pPr>
    </w:p>
    <w:p w14:paraId="0F5403B4" w14:textId="77777777" w:rsidR="00A87179" w:rsidRPr="00C60952" w:rsidRDefault="00C60952" w:rsidP="00C60952">
      <w:pPr>
        <w:jc w:val="both"/>
        <w:rPr>
          <w:rFonts w:cs="Times New Roman"/>
          <w:b/>
          <w:sz w:val="28"/>
          <w:szCs w:val="28"/>
        </w:rPr>
      </w:pPr>
      <w:r w:rsidRPr="00C60952">
        <w:rPr>
          <w:rFonts w:cs="Times New Roman"/>
          <w:b/>
          <w:sz w:val="28"/>
          <w:szCs w:val="28"/>
        </w:rPr>
        <w:t xml:space="preserve">2. </w:t>
      </w:r>
      <w:r w:rsidR="00A87179" w:rsidRPr="00C60952">
        <w:rPr>
          <w:rFonts w:cs="Times New Roman"/>
          <w:b/>
          <w:sz w:val="28"/>
          <w:szCs w:val="28"/>
        </w:rPr>
        <w:t>Сведения о продукции:</w:t>
      </w:r>
    </w:p>
    <w:tbl>
      <w:tblPr>
        <w:tblStyle w:val="TableNormal"/>
        <w:tblW w:w="963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1"/>
        <w:gridCol w:w="1842"/>
        <w:gridCol w:w="1843"/>
        <w:gridCol w:w="1134"/>
        <w:gridCol w:w="2394"/>
        <w:gridCol w:w="2003"/>
      </w:tblGrid>
      <w:tr w:rsidR="00A87179" w:rsidRPr="00F04EA4" w14:paraId="13844F76" w14:textId="77777777" w:rsidTr="00F04EA4">
        <w:trPr>
          <w:trHeight w:val="20"/>
          <w:jc w:val="center"/>
        </w:trPr>
        <w:tc>
          <w:tcPr>
            <w:tcW w:w="421" w:type="dxa"/>
            <w:vAlign w:val="center"/>
          </w:tcPr>
          <w:p w14:paraId="251EBD46" w14:textId="77777777" w:rsidR="00A87179" w:rsidRPr="00F04EA4" w:rsidRDefault="00A87179" w:rsidP="00433AC0">
            <w:pPr>
              <w:suppressAutoHyphens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п/п</w:t>
            </w:r>
          </w:p>
        </w:tc>
        <w:tc>
          <w:tcPr>
            <w:tcW w:w="1842" w:type="dxa"/>
            <w:vAlign w:val="center"/>
          </w:tcPr>
          <w:p w14:paraId="274FF8B4" w14:textId="77777777" w:rsidR="00C60952" w:rsidRPr="00F04EA4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  <w:p w14:paraId="4204D5CD" w14:textId="77777777" w:rsidR="00A87179" w:rsidRPr="00F04EA4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(ОКПД 2)</w:t>
            </w:r>
          </w:p>
        </w:tc>
        <w:tc>
          <w:tcPr>
            <w:tcW w:w="1843" w:type="dxa"/>
            <w:vAlign w:val="center"/>
          </w:tcPr>
          <w:p w14:paraId="4E8AED18" w14:textId="77777777" w:rsidR="00A87179" w:rsidRPr="00F04EA4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Группа МТР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="00A26FD7"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br/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 Едином</w:t>
            </w:r>
            <w:r w:rsidRPr="00F04EA4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Реестре МТР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(при</w:t>
            </w:r>
            <w:r w:rsidRPr="00F04EA4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наличии)</w:t>
            </w:r>
          </w:p>
        </w:tc>
        <w:tc>
          <w:tcPr>
            <w:tcW w:w="1134" w:type="dxa"/>
            <w:vAlign w:val="center"/>
          </w:tcPr>
          <w:p w14:paraId="2F4379EA" w14:textId="77777777" w:rsidR="00A87179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ОКВЭД</w:t>
            </w:r>
          </w:p>
          <w:p w14:paraId="42B68078" w14:textId="6418F8D9" w:rsidR="006576A1" w:rsidRPr="006576A1" w:rsidRDefault="006576A1" w:rsidP="00433AC0">
            <w:pPr>
              <w:suppressAutoHyphens/>
              <w:ind w:left="135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576A1">
              <w:rPr>
                <w:rFonts w:ascii="Times New Roman" w:hAnsi="Times New Roman"/>
                <w:sz w:val="24"/>
                <w:szCs w:val="24"/>
                <w:highlight w:val="green"/>
                <w:lang w:val="ru-RU"/>
              </w:rPr>
              <w:t>СВ2</w:t>
            </w:r>
          </w:p>
        </w:tc>
        <w:tc>
          <w:tcPr>
            <w:tcW w:w="2394" w:type="dxa"/>
            <w:vAlign w:val="center"/>
          </w:tcPr>
          <w:p w14:paraId="6E6B51C2" w14:textId="77777777" w:rsidR="00A87179" w:rsidRPr="00F04EA4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 НД,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устанавливающего</w:t>
            </w:r>
            <w:r w:rsidRPr="00F04EA4">
              <w:rPr>
                <w:rFonts w:ascii="Times New Roman" w:hAnsi="Times New Roman"/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требования</w:t>
            </w:r>
          </w:p>
        </w:tc>
        <w:tc>
          <w:tcPr>
            <w:tcW w:w="2003" w:type="dxa"/>
            <w:vAlign w:val="center"/>
          </w:tcPr>
          <w:p w14:paraId="262C7B56" w14:textId="77777777" w:rsidR="00A87179" w:rsidRPr="00F04EA4" w:rsidRDefault="00A87179" w:rsidP="00433AC0">
            <w:pPr>
              <w:suppressAutoHyphens/>
              <w:ind w:left="135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Организация-собственник</w:t>
            </w:r>
            <w:r w:rsidRPr="00F04EA4">
              <w:rPr>
                <w:rFonts w:ascii="Times New Roman" w:hAnsi="Times New Roman"/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F04EA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НД</w:t>
            </w:r>
          </w:p>
        </w:tc>
      </w:tr>
      <w:tr w:rsidR="006F62E2" w:rsidRPr="00C60952" w14:paraId="2D16DA43" w14:textId="77777777" w:rsidTr="00522A09">
        <w:trPr>
          <w:trHeight w:val="277"/>
          <w:jc w:val="center"/>
        </w:trPr>
        <w:tc>
          <w:tcPr>
            <w:tcW w:w="421" w:type="dxa"/>
            <w:vAlign w:val="center"/>
          </w:tcPr>
          <w:p w14:paraId="47F8DFBB" w14:textId="48DF650C" w:rsidR="006F62E2" w:rsidRPr="009B3009" w:rsidRDefault="009B3009" w:rsidP="00CE4C2A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1</w:t>
            </w:r>
          </w:p>
        </w:tc>
        <w:tc>
          <w:tcPr>
            <w:tcW w:w="1842" w:type="dxa"/>
            <w:vAlign w:val="center"/>
          </w:tcPr>
          <w:p w14:paraId="31ABD85C" w14:textId="5E4858C2" w:rsidR="006F62E2" w:rsidRPr="009B3009" w:rsidRDefault="009B3009" w:rsidP="00CE4C2A">
            <w:pPr>
              <w:ind w:left="-67" w:right="-29"/>
              <w:jc w:val="center"/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</w:pPr>
            <w:r w:rsidRPr="009B3009"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  <w:t>Специальная защитная одежда для пожарных и спасателей</w:t>
            </w:r>
          </w:p>
        </w:tc>
        <w:tc>
          <w:tcPr>
            <w:tcW w:w="1843" w:type="dxa"/>
            <w:vAlign w:val="center"/>
          </w:tcPr>
          <w:p w14:paraId="28980994" w14:textId="77777777" w:rsidR="006F62E2" w:rsidRPr="009B3009" w:rsidRDefault="006F62E2" w:rsidP="00CE4C2A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6BB44988" w14:textId="5C8FA7C6" w:rsidR="006F62E2" w:rsidRPr="006F62E2" w:rsidRDefault="006F62E2" w:rsidP="00CE4C2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F62E2">
              <w:rPr>
                <w:rFonts w:asciiTheme="majorHAnsi" w:hAnsiTheme="majorHAnsi" w:cstheme="majorHAnsi"/>
                <w:sz w:val="24"/>
                <w:szCs w:val="24"/>
              </w:rPr>
              <w:t>14.12</w:t>
            </w:r>
          </w:p>
        </w:tc>
        <w:tc>
          <w:tcPr>
            <w:tcW w:w="2394" w:type="dxa"/>
            <w:vAlign w:val="center"/>
          </w:tcPr>
          <w:p w14:paraId="7E75CD48" w14:textId="0874A02C" w:rsidR="006F62E2" w:rsidRPr="00F8318C" w:rsidRDefault="00522A09" w:rsidP="00CE4C2A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>
              <w:rPr>
                <w:rStyle w:val="5105pt"/>
                <w:rFonts w:eastAsiaTheme="minorHAnsi"/>
                <w:sz w:val="24"/>
                <w:szCs w:val="24"/>
              </w:rPr>
              <w:t>ТУ 8570-047-38996367-2004</w:t>
            </w:r>
          </w:p>
        </w:tc>
        <w:tc>
          <w:tcPr>
            <w:tcW w:w="2003" w:type="dxa"/>
            <w:vAlign w:val="center"/>
          </w:tcPr>
          <w:p w14:paraId="08512C22" w14:textId="40EC605F" w:rsidR="006F62E2" w:rsidRPr="00F8318C" w:rsidRDefault="00522A09" w:rsidP="00CE4C2A">
            <w:pPr>
              <w:jc w:val="center"/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6F62E2" w:rsidRPr="00C60952" w14:paraId="36063B13" w14:textId="77777777" w:rsidTr="00522A09">
        <w:trPr>
          <w:trHeight w:val="277"/>
          <w:jc w:val="center"/>
        </w:trPr>
        <w:tc>
          <w:tcPr>
            <w:tcW w:w="421" w:type="dxa"/>
            <w:vAlign w:val="center"/>
          </w:tcPr>
          <w:p w14:paraId="5AE975B4" w14:textId="3D34539A" w:rsidR="006F62E2" w:rsidRPr="009B3009" w:rsidRDefault="009B3009" w:rsidP="00CE4C2A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2</w:t>
            </w:r>
          </w:p>
        </w:tc>
        <w:tc>
          <w:tcPr>
            <w:tcW w:w="1842" w:type="dxa"/>
            <w:vAlign w:val="center"/>
          </w:tcPr>
          <w:p w14:paraId="49556C82" w14:textId="17CA2EAF" w:rsidR="006F62E2" w:rsidRPr="009B3009" w:rsidRDefault="00751F2E" w:rsidP="00CE4C2A">
            <w:pPr>
              <w:ind w:left="-67" w:right="-29"/>
              <w:jc w:val="center"/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</w:pPr>
            <w:r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  <w:t>У</w:t>
            </w:r>
            <w:r w:rsidR="009B3009" w:rsidRPr="009B3009"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  <w:t>становки для гидравлических испытаний баллонов</w:t>
            </w:r>
          </w:p>
        </w:tc>
        <w:tc>
          <w:tcPr>
            <w:tcW w:w="1843" w:type="dxa"/>
            <w:vAlign w:val="center"/>
          </w:tcPr>
          <w:p w14:paraId="6D308334" w14:textId="77777777" w:rsidR="006F62E2" w:rsidRPr="009B3009" w:rsidRDefault="006F62E2" w:rsidP="00CE4C2A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792642C5" w14:textId="543C9923" w:rsidR="006F62E2" w:rsidRPr="006F62E2" w:rsidRDefault="006F62E2" w:rsidP="00CE4C2A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6F62E2">
              <w:rPr>
                <w:rFonts w:asciiTheme="majorHAnsi" w:hAnsiTheme="majorHAnsi" w:cstheme="majorHAnsi"/>
                <w:iCs/>
                <w:sz w:val="24"/>
                <w:szCs w:val="24"/>
                <w:lang w:eastAsia="ru-RU"/>
              </w:rPr>
              <w:t>28.29</w:t>
            </w:r>
          </w:p>
        </w:tc>
        <w:tc>
          <w:tcPr>
            <w:tcW w:w="2394" w:type="dxa"/>
            <w:vAlign w:val="center"/>
          </w:tcPr>
          <w:p w14:paraId="4BDC7A86" w14:textId="1A5F5CD2" w:rsidR="006F62E2" w:rsidRPr="00F8318C" w:rsidRDefault="00522A09" w:rsidP="00522A09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>
              <w:rPr>
                <w:rStyle w:val="5105pt"/>
                <w:rFonts w:eastAsiaTheme="minorHAnsi"/>
                <w:sz w:val="24"/>
                <w:szCs w:val="24"/>
              </w:rPr>
              <w:t>ТУ 4212-102-38996367-2011</w:t>
            </w:r>
          </w:p>
        </w:tc>
        <w:tc>
          <w:tcPr>
            <w:tcW w:w="2003" w:type="dxa"/>
            <w:vAlign w:val="center"/>
          </w:tcPr>
          <w:p w14:paraId="6455435D" w14:textId="4739E664" w:rsidR="006F62E2" w:rsidRPr="00F8318C" w:rsidRDefault="00522A09" w:rsidP="00CE4C2A">
            <w:pPr>
              <w:jc w:val="center"/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6F62E2" w:rsidRPr="00C60952" w14:paraId="7D1C3BB0" w14:textId="77777777" w:rsidTr="00522A09">
        <w:trPr>
          <w:trHeight w:val="277"/>
          <w:jc w:val="center"/>
        </w:trPr>
        <w:tc>
          <w:tcPr>
            <w:tcW w:w="421" w:type="dxa"/>
            <w:vAlign w:val="center"/>
          </w:tcPr>
          <w:p w14:paraId="3CC401BA" w14:textId="1B781769" w:rsidR="006F62E2" w:rsidRPr="009B3009" w:rsidRDefault="009B3009" w:rsidP="00CE4C2A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3</w:t>
            </w:r>
          </w:p>
        </w:tc>
        <w:tc>
          <w:tcPr>
            <w:tcW w:w="1842" w:type="dxa"/>
            <w:vAlign w:val="center"/>
          </w:tcPr>
          <w:p w14:paraId="46831AD4" w14:textId="04934A33" w:rsidR="006F62E2" w:rsidRPr="009B3009" w:rsidRDefault="00751F2E" w:rsidP="00CE4C2A">
            <w:pPr>
              <w:ind w:left="-67" w:right="-29"/>
              <w:jc w:val="center"/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HAnsi"/>
                <w:bCs/>
                <w:sz w:val="24"/>
                <w:szCs w:val="24"/>
                <w:lang w:val="ru-RU"/>
              </w:rPr>
              <w:t>М</w:t>
            </w:r>
            <w:r w:rsidR="009B3009" w:rsidRPr="009B3009">
              <w:rPr>
                <w:rFonts w:asciiTheme="majorHAnsi" w:eastAsiaTheme="majorEastAsia" w:hAnsiTheme="majorHAnsi" w:cstheme="majorHAnsi"/>
                <w:bCs/>
                <w:sz w:val="24"/>
                <w:szCs w:val="24"/>
                <w:lang w:val="ru-RU"/>
              </w:rPr>
              <w:t xml:space="preserve">обильные и стационарные учебно-тренировочные комплексы </w:t>
            </w:r>
          </w:p>
        </w:tc>
        <w:tc>
          <w:tcPr>
            <w:tcW w:w="1843" w:type="dxa"/>
            <w:vAlign w:val="center"/>
          </w:tcPr>
          <w:p w14:paraId="2EA92430" w14:textId="77777777" w:rsidR="006F62E2" w:rsidRPr="009B3009" w:rsidRDefault="006F62E2" w:rsidP="00CE4C2A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29DE11DE" w14:textId="5693C36D" w:rsidR="006F62E2" w:rsidRPr="006F62E2" w:rsidRDefault="006F62E2" w:rsidP="00CE4C2A">
            <w:pPr>
              <w:jc w:val="center"/>
              <w:rPr>
                <w:rFonts w:asciiTheme="majorHAnsi" w:hAnsiTheme="majorHAnsi" w:cstheme="majorHAnsi"/>
                <w:iCs/>
                <w:sz w:val="24"/>
                <w:szCs w:val="24"/>
                <w:lang w:eastAsia="ru-RU"/>
              </w:rPr>
            </w:pPr>
            <w:r w:rsidRPr="006F62E2">
              <w:rPr>
                <w:rFonts w:asciiTheme="majorHAnsi" w:hAnsiTheme="majorHAnsi" w:cstheme="majorHAnsi"/>
                <w:iCs/>
                <w:sz w:val="24"/>
                <w:szCs w:val="24"/>
                <w:lang w:eastAsia="ru-RU"/>
              </w:rPr>
              <w:t>28.99</w:t>
            </w:r>
          </w:p>
        </w:tc>
        <w:tc>
          <w:tcPr>
            <w:tcW w:w="2394" w:type="dxa"/>
            <w:vAlign w:val="center"/>
          </w:tcPr>
          <w:p w14:paraId="47602F9D" w14:textId="044A6E37" w:rsidR="006F62E2" w:rsidRPr="00F8318C" w:rsidRDefault="00522A09" w:rsidP="00522A09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>
              <w:rPr>
                <w:rStyle w:val="5105pt"/>
                <w:rFonts w:eastAsiaTheme="minorHAnsi"/>
                <w:sz w:val="24"/>
                <w:szCs w:val="24"/>
              </w:rPr>
              <w:t>ТУ 8072-038-38996367-04</w:t>
            </w:r>
          </w:p>
        </w:tc>
        <w:tc>
          <w:tcPr>
            <w:tcW w:w="2003" w:type="dxa"/>
            <w:vAlign w:val="center"/>
          </w:tcPr>
          <w:p w14:paraId="500F7C31" w14:textId="134867EB" w:rsidR="006F62E2" w:rsidRPr="00F8318C" w:rsidRDefault="00522A09" w:rsidP="00CE4C2A">
            <w:pPr>
              <w:jc w:val="center"/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33356EBC" w14:textId="77777777" w:rsidTr="00522A09">
        <w:trPr>
          <w:trHeight w:val="277"/>
          <w:jc w:val="center"/>
        </w:trPr>
        <w:tc>
          <w:tcPr>
            <w:tcW w:w="421" w:type="dxa"/>
            <w:vAlign w:val="center"/>
          </w:tcPr>
          <w:p w14:paraId="55E924B4" w14:textId="110CBDDE" w:rsidR="00CE4C2A" w:rsidRPr="009B3009" w:rsidRDefault="009B3009" w:rsidP="00CE4C2A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4</w:t>
            </w:r>
          </w:p>
        </w:tc>
        <w:tc>
          <w:tcPr>
            <w:tcW w:w="1842" w:type="dxa"/>
            <w:vAlign w:val="center"/>
          </w:tcPr>
          <w:p w14:paraId="6C31E820" w14:textId="77777777" w:rsidR="00CE4C2A" w:rsidRPr="009B3009" w:rsidRDefault="00CE4C2A" w:rsidP="00CE4C2A">
            <w:pPr>
              <w:ind w:left="-67" w:right="-29"/>
              <w:jc w:val="center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9B3009">
              <w:rPr>
                <w:rStyle w:val="5105pt"/>
                <w:rFonts w:asciiTheme="majorHAnsi" w:eastAsiaTheme="minorHAnsi" w:hAnsiTheme="majorHAnsi" w:cstheme="majorHAnsi"/>
                <w:sz w:val="24"/>
                <w:szCs w:val="24"/>
              </w:rPr>
              <w:t xml:space="preserve">Аппарат дыхательный со сжатым воздухом для пожарных ПТС «Профи», в т.ч. его модификации: ПТС Профи-М, ПТС Профи-МП (и его исполнения), ПТС «Базис» </w:t>
            </w:r>
          </w:p>
        </w:tc>
        <w:tc>
          <w:tcPr>
            <w:tcW w:w="1843" w:type="dxa"/>
            <w:vAlign w:val="center"/>
          </w:tcPr>
          <w:p w14:paraId="51A3128E" w14:textId="20B5130D" w:rsidR="00CE4C2A" w:rsidRPr="00AF1863" w:rsidRDefault="00522A09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2A09">
              <w:rPr>
                <w:rFonts w:ascii="Times New Roman" w:hAnsi="Times New Roman"/>
                <w:sz w:val="24"/>
                <w:szCs w:val="24"/>
              </w:rPr>
              <w:t>57</w:t>
            </w:r>
            <w:r w:rsidR="00D47A29" w:rsidRPr="00522A09">
              <w:rPr>
                <w:rFonts w:ascii="Times New Roman" w:hAnsi="Times New Roman"/>
                <w:sz w:val="24"/>
                <w:szCs w:val="24"/>
              </w:rPr>
              <w:t>.</w:t>
            </w:r>
            <w:r w:rsidRPr="00522A09">
              <w:rPr>
                <w:rFonts w:ascii="Times New Roman" w:hAnsi="Times New Roman"/>
                <w:sz w:val="24"/>
                <w:szCs w:val="24"/>
              </w:rPr>
              <w:t>06.</w:t>
            </w:r>
            <w:r w:rsidR="00D47A29" w:rsidRPr="00522A09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80B9FE2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32.99.1</w:t>
            </w:r>
          </w:p>
        </w:tc>
        <w:tc>
          <w:tcPr>
            <w:tcW w:w="2394" w:type="dxa"/>
            <w:vAlign w:val="center"/>
          </w:tcPr>
          <w:p w14:paraId="71019A2F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32.99.11-018-38996367-2020 (ТУ 2568-018-38996367-2002)</w:t>
            </w:r>
          </w:p>
          <w:p w14:paraId="6584EB4B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3" w:type="dxa"/>
            <w:vAlign w:val="center"/>
          </w:tcPr>
          <w:p w14:paraId="37437D94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570A5C0B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23E5DF37" w14:textId="1B5797B6" w:rsidR="00CE4C2A" w:rsidRPr="00CE4C2A" w:rsidRDefault="009B3009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842" w:type="dxa"/>
            <w:vAlign w:val="center"/>
          </w:tcPr>
          <w:p w14:paraId="44B10E4E" w14:textId="77777777" w:rsidR="00CE4C2A" w:rsidRPr="00AF1863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Мобильная баллонная система подачи сжатого воздуха «Модуль» и ее модификации  </w:t>
            </w:r>
          </w:p>
        </w:tc>
        <w:tc>
          <w:tcPr>
            <w:tcW w:w="1843" w:type="dxa"/>
            <w:vAlign w:val="center"/>
          </w:tcPr>
          <w:p w14:paraId="577EB18F" w14:textId="77777777" w:rsidR="00CE4C2A" w:rsidRPr="00AF1863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26E9204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25.91</w:t>
            </w:r>
          </w:p>
        </w:tc>
        <w:tc>
          <w:tcPr>
            <w:tcW w:w="2394" w:type="dxa"/>
            <w:vAlign w:val="center"/>
          </w:tcPr>
          <w:p w14:paraId="56E47FD7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25.91.1-21-38996367-20 (ТУ 1410-021-38996367-02)</w:t>
            </w:r>
          </w:p>
        </w:tc>
        <w:tc>
          <w:tcPr>
            <w:tcW w:w="2003" w:type="dxa"/>
            <w:vAlign w:val="center"/>
          </w:tcPr>
          <w:p w14:paraId="17093386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0504B35C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4379ECF6" w14:textId="37B3A548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1842" w:type="dxa"/>
            <w:vAlign w:val="center"/>
          </w:tcPr>
          <w:p w14:paraId="3784607A" w14:textId="77777777" w:rsidR="00CE4C2A" w:rsidRPr="00F8318C" w:rsidRDefault="00CE4C2A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Шланговый дыхательный аппарат со сжатым воздухом ПТС «Резерв»</w:t>
            </w:r>
          </w:p>
        </w:tc>
        <w:tc>
          <w:tcPr>
            <w:tcW w:w="1843" w:type="dxa"/>
            <w:vAlign w:val="center"/>
          </w:tcPr>
          <w:p w14:paraId="6C75EA41" w14:textId="77777777" w:rsidR="00CE4C2A" w:rsidRPr="00CE4C2A" w:rsidRDefault="00CE4C2A" w:rsidP="00CE4C2A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2A8B9D3" w14:textId="58818A41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</w:t>
            </w:r>
            <w:r w:rsidR="006F62E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394" w:type="dxa"/>
            <w:vAlign w:val="center"/>
          </w:tcPr>
          <w:p w14:paraId="1DED9105" w14:textId="77777777" w:rsidR="00CE4C2A" w:rsidRPr="00F8318C" w:rsidRDefault="00CE4C2A" w:rsidP="00CE4C2A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32.99.11-022-38996367-2020 (ТУ 2568-022-38996367-02)</w:t>
            </w:r>
          </w:p>
        </w:tc>
        <w:tc>
          <w:tcPr>
            <w:tcW w:w="2003" w:type="dxa"/>
            <w:vAlign w:val="center"/>
          </w:tcPr>
          <w:p w14:paraId="3DE13D98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54A495E1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20617A4F" w14:textId="6BADD9C2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7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980F73D" w14:textId="77777777" w:rsidR="009B3009" w:rsidRDefault="00CE4C2A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Система контроля дыхательных аппаратов СКАД-1</w:t>
            </w:r>
          </w:p>
          <w:p w14:paraId="21B31D9B" w14:textId="77777777" w:rsidR="009B3009" w:rsidRDefault="009B3009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</w:p>
          <w:p w14:paraId="569DF0C7" w14:textId="6399E355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42AF875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F8A6522" w14:textId="1EB498A0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26.51</w:t>
            </w:r>
          </w:p>
        </w:tc>
        <w:tc>
          <w:tcPr>
            <w:tcW w:w="2394" w:type="dxa"/>
            <w:vAlign w:val="center"/>
          </w:tcPr>
          <w:p w14:paraId="7B56D83D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26.51.52-017-46840277-2020 (ТУ 4212-017-46840277-2001)</w:t>
            </w:r>
          </w:p>
        </w:tc>
        <w:tc>
          <w:tcPr>
            <w:tcW w:w="2003" w:type="dxa"/>
            <w:vAlign w:val="center"/>
          </w:tcPr>
          <w:p w14:paraId="4DB284FC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387A2EEA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4916CCE0" w14:textId="7EFBDE7E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8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ABE9C0C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Прибор для проверки качества сжатого воздуха ПТС «Тест-Комплект» (в т.ч. его модификации -4, -5)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D7536B3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C04FAA" w14:textId="11500633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26.51</w:t>
            </w:r>
          </w:p>
        </w:tc>
        <w:tc>
          <w:tcPr>
            <w:tcW w:w="2394" w:type="dxa"/>
            <w:vAlign w:val="center"/>
          </w:tcPr>
          <w:p w14:paraId="00BCF00C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33.20.53-029-38996367-04 (ТУ 4215-029-38996367-04)</w:t>
            </w:r>
          </w:p>
        </w:tc>
        <w:tc>
          <w:tcPr>
            <w:tcW w:w="2003" w:type="dxa"/>
            <w:vAlign w:val="center"/>
          </w:tcPr>
          <w:p w14:paraId="6B51B42E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7700E245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4266A318" w14:textId="2322DB2A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9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68BB29F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Установка для гидравлических испытаний баллонов ПТС «Циклон-450» и его исполнения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85074F8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A44DFE" w14:textId="460A7E5C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26.51</w:t>
            </w:r>
          </w:p>
        </w:tc>
        <w:tc>
          <w:tcPr>
            <w:tcW w:w="2394" w:type="dxa"/>
            <w:vAlign w:val="center"/>
          </w:tcPr>
          <w:p w14:paraId="47510BCC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4212-102-38996367-2011</w:t>
            </w:r>
          </w:p>
        </w:tc>
        <w:tc>
          <w:tcPr>
            <w:tcW w:w="2003" w:type="dxa"/>
            <w:vAlign w:val="center"/>
          </w:tcPr>
          <w:p w14:paraId="0B3E7AFD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72B62221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77F57144" w14:textId="7C389A67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10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E0735D1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Установки компрессорные высокого давления ПТС «Вектор» (в т.ч. ПТС «Вектор»-105, - 120, -265, -330) и их исполнения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A84D00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49EA3B5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28.13</w:t>
            </w:r>
          </w:p>
        </w:tc>
        <w:tc>
          <w:tcPr>
            <w:tcW w:w="2394" w:type="dxa"/>
            <w:vAlign w:val="center"/>
          </w:tcPr>
          <w:p w14:paraId="04FB4521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28.13.28-084-38996367-2018</w:t>
            </w:r>
          </w:p>
        </w:tc>
        <w:tc>
          <w:tcPr>
            <w:tcW w:w="2003" w:type="dxa"/>
            <w:vAlign w:val="center"/>
          </w:tcPr>
          <w:p w14:paraId="3697A588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642B51DC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50483004" w14:textId="23CF7EF4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11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C66F62C" w14:textId="77777777" w:rsidR="00CE4C2A" w:rsidRPr="00F8318C" w:rsidRDefault="00CE4C2A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Самоспасатель изолирующий общего назначения со сжатым воздухом «Экстремал»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4FEE555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1B09E36" w14:textId="625D33EF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</w:t>
            </w:r>
            <w:r w:rsidR="006F62E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394" w:type="dxa"/>
            <w:vAlign w:val="center"/>
          </w:tcPr>
          <w:p w14:paraId="3FB2372A" w14:textId="77777777" w:rsidR="00CE4C2A" w:rsidRPr="00F8318C" w:rsidRDefault="00CE4C2A" w:rsidP="00CE4C2A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32.99.11-061-38996367-2021 (ТУ 2568-061-38996367-04)</w:t>
            </w:r>
          </w:p>
        </w:tc>
        <w:tc>
          <w:tcPr>
            <w:tcW w:w="2003" w:type="dxa"/>
          </w:tcPr>
          <w:p w14:paraId="32FB0CEB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33DA3FE7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6CF0517E" w14:textId="20554E48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12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A73302E" w14:textId="77777777" w:rsidR="00CE4C2A" w:rsidRPr="00F8318C" w:rsidRDefault="00CE4C2A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Самоспасатель изолирующий специального назначения со сжатым воздухом «Экстремал-про» и его исполнения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00C33A6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26201A" w14:textId="4DFE5C2E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</w:t>
            </w:r>
            <w:r w:rsidR="006F62E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.1 </w:t>
            </w:r>
          </w:p>
        </w:tc>
        <w:tc>
          <w:tcPr>
            <w:tcW w:w="2394" w:type="dxa"/>
            <w:vAlign w:val="center"/>
          </w:tcPr>
          <w:p w14:paraId="34AA5326" w14:textId="77777777" w:rsidR="00CE4C2A" w:rsidRPr="00F8318C" w:rsidRDefault="00CE4C2A" w:rsidP="00CE4C2A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32.99.11-045-38996367-2021 (ТУ 2568-045-38996367-04)</w:t>
            </w:r>
          </w:p>
        </w:tc>
        <w:tc>
          <w:tcPr>
            <w:tcW w:w="2003" w:type="dxa"/>
          </w:tcPr>
          <w:p w14:paraId="05449A25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2CADCE4E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56D25F2D" w14:textId="2054BD40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13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F9A2E84" w14:textId="77777777" w:rsidR="00CE4C2A" w:rsidRPr="00F8318C" w:rsidRDefault="00CE4C2A" w:rsidP="00CE4C2A">
            <w:pPr>
              <w:ind w:left="-67" w:right="-29"/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Боевая одежда пожарного БОП-1 и ее модификации (в т.ч. БОП-I-C-50-A, БОП-I-C-50-Б, БОП-I-СПАС и ее модификации)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8F770BE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7AD0D5B" w14:textId="31C35B71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</w:t>
            </w:r>
            <w:r w:rsidR="006F62E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394" w:type="dxa"/>
            <w:vAlign w:val="center"/>
          </w:tcPr>
          <w:p w14:paraId="14E617DB" w14:textId="77777777" w:rsidR="00CE4C2A" w:rsidRPr="00F8318C" w:rsidRDefault="00CE4C2A" w:rsidP="00CE4C2A">
            <w:pPr>
              <w:jc w:val="center"/>
              <w:rPr>
                <w:rStyle w:val="5105pt"/>
                <w:rFonts w:eastAsiaTheme="minorHAnsi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8570-004-46840277-00</w:t>
            </w:r>
          </w:p>
        </w:tc>
        <w:tc>
          <w:tcPr>
            <w:tcW w:w="2003" w:type="dxa"/>
          </w:tcPr>
          <w:p w14:paraId="5A2DDE16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775A4CB5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22D057C9" w14:textId="5104AFEB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14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DC47E81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Комплект специальной </w:t>
            </w:r>
            <w:proofErr w:type="spellStart"/>
            <w:r w:rsidRPr="00F8318C">
              <w:rPr>
                <w:rStyle w:val="5105pt"/>
                <w:rFonts w:eastAsiaTheme="minorHAnsi"/>
                <w:sz w:val="24"/>
                <w:szCs w:val="24"/>
              </w:rPr>
              <w:t>теплоотражательной</w:t>
            </w:r>
            <w:proofErr w:type="spellEnd"/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 защитной одежды пожарных (ТОК-200-25-П/Т), в т.ч. его модификация ПТС «Газовик-Пламя»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635F573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F162DC5" w14:textId="77777777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32.99.1</w:t>
            </w:r>
          </w:p>
        </w:tc>
        <w:tc>
          <w:tcPr>
            <w:tcW w:w="2394" w:type="dxa"/>
            <w:vAlign w:val="center"/>
          </w:tcPr>
          <w:p w14:paraId="50E6B51C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8570-007-46840277-00 (СЗО ПТВ полутяжелого типа)</w:t>
            </w:r>
          </w:p>
          <w:p w14:paraId="3DBEC525" w14:textId="77777777" w:rsidR="00CE4C2A" w:rsidRPr="00CE4C2A" w:rsidRDefault="00CE4C2A" w:rsidP="00CE4C2A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003" w:type="dxa"/>
            <w:vAlign w:val="center"/>
          </w:tcPr>
          <w:p w14:paraId="5A9DEB57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6DA29C21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5E3DAF5E" w14:textId="3F78EE3B" w:rsidR="00CE4C2A" w:rsidRPr="00CE4C2A" w:rsidRDefault="00CE4C2A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 w:rsidRPr="00CE4C2A">
              <w:rPr>
                <w:rFonts w:ascii="Times New Roman" w:hAnsi="Times New Roman"/>
                <w:lang w:val="ru-RU"/>
              </w:rPr>
              <w:t>1</w:t>
            </w:r>
            <w:r w:rsidR="009B3009">
              <w:rPr>
                <w:rFonts w:ascii="Times New Roman" w:hAnsi="Times New Roman"/>
                <w:lang w:val="ru-RU"/>
              </w:rPr>
              <w:t>5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F7D8D79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F8318C">
              <w:rPr>
                <w:rStyle w:val="5105pt"/>
                <w:rFonts w:eastAsiaTheme="minorHAnsi"/>
                <w:sz w:val="24"/>
                <w:szCs w:val="24"/>
              </w:rPr>
              <w:t>Термоагрессивостойкий</w:t>
            </w:r>
            <w:proofErr w:type="spellEnd"/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EA9637B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35A1737" w14:textId="77777777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32.99.1</w:t>
            </w:r>
          </w:p>
        </w:tc>
        <w:tc>
          <w:tcPr>
            <w:tcW w:w="2394" w:type="dxa"/>
            <w:vAlign w:val="center"/>
          </w:tcPr>
          <w:p w14:paraId="02394EEF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8570-025-46840277-2003</w:t>
            </w:r>
          </w:p>
        </w:tc>
        <w:tc>
          <w:tcPr>
            <w:tcW w:w="2003" w:type="dxa"/>
            <w:vAlign w:val="center"/>
          </w:tcPr>
          <w:p w14:paraId="6B95D1E8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  <w:tr w:rsidR="00CE4C2A" w:rsidRPr="00C60952" w14:paraId="0D9D145A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124C8F82" w14:textId="5A409617" w:rsidR="00CE4C2A" w:rsidRPr="00CE4C2A" w:rsidRDefault="00CE4C2A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 w:rsidRPr="00CE4C2A">
              <w:rPr>
                <w:rFonts w:ascii="Times New Roman" w:hAnsi="Times New Roman"/>
                <w:lang w:val="ru-RU"/>
              </w:rPr>
              <w:t>1</w:t>
            </w:r>
            <w:r w:rsidR="009B3009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1842" w:type="dxa"/>
            <w:vAlign w:val="center"/>
          </w:tcPr>
          <w:p w14:paraId="1E2A28E6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Облегченный </w:t>
            </w:r>
            <w:proofErr w:type="spellStart"/>
            <w:r w:rsidRPr="00F8318C">
              <w:rPr>
                <w:rStyle w:val="5105pt"/>
                <w:rFonts w:eastAsiaTheme="minorHAnsi"/>
                <w:sz w:val="24"/>
                <w:szCs w:val="24"/>
              </w:rPr>
              <w:t>агрессивостойкий</w:t>
            </w:r>
            <w:proofErr w:type="spellEnd"/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 комплект «Пульсар» и его модификации (в т.ч. ПТС «Пульсар-Универсал») </w:t>
            </w:r>
          </w:p>
        </w:tc>
        <w:tc>
          <w:tcPr>
            <w:tcW w:w="1843" w:type="dxa"/>
            <w:vAlign w:val="center"/>
          </w:tcPr>
          <w:p w14:paraId="526FBBA5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37E9CB5" w14:textId="77777777" w:rsidR="00CE4C2A" w:rsidRPr="006F62E2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32.99.1</w:t>
            </w:r>
          </w:p>
        </w:tc>
        <w:tc>
          <w:tcPr>
            <w:tcW w:w="2394" w:type="dxa"/>
            <w:vAlign w:val="center"/>
          </w:tcPr>
          <w:p w14:paraId="4B4E9795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8570-052-38996367-2011</w:t>
            </w:r>
          </w:p>
        </w:tc>
        <w:tc>
          <w:tcPr>
            <w:tcW w:w="2003" w:type="dxa"/>
            <w:vAlign w:val="center"/>
          </w:tcPr>
          <w:p w14:paraId="211A0214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CE6FA9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  <w:p w14:paraId="739EA1A6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7AC55DE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66E32B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B25A0F8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E4C2A" w:rsidRPr="00C60952" w14:paraId="3B1DF96F" w14:textId="77777777" w:rsidTr="009B3009">
        <w:trPr>
          <w:trHeight w:val="277"/>
          <w:jc w:val="center"/>
        </w:trPr>
        <w:tc>
          <w:tcPr>
            <w:tcW w:w="421" w:type="dxa"/>
            <w:vAlign w:val="center"/>
          </w:tcPr>
          <w:p w14:paraId="5E227465" w14:textId="76539D5B" w:rsidR="00CE4C2A" w:rsidRPr="00CE4C2A" w:rsidRDefault="009B3009" w:rsidP="00CE4C2A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17</w:t>
            </w:r>
          </w:p>
        </w:tc>
        <w:tc>
          <w:tcPr>
            <w:tcW w:w="1842" w:type="dxa"/>
            <w:vAlign w:val="center"/>
          </w:tcPr>
          <w:p w14:paraId="6AD82D44" w14:textId="77777777" w:rsidR="00CE4C2A" w:rsidRPr="00CE4C2A" w:rsidRDefault="00CE4C2A" w:rsidP="00CE4C2A">
            <w:pPr>
              <w:ind w:left="-67" w:right="-29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Учебно-тренировочный комплекс. </w:t>
            </w:r>
            <w:proofErr w:type="spellStart"/>
            <w:r w:rsidRPr="00F8318C">
              <w:rPr>
                <w:rStyle w:val="5105pt"/>
                <w:rFonts w:eastAsiaTheme="minorHAnsi"/>
                <w:sz w:val="24"/>
                <w:szCs w:val="24"/>
              </w:rPr>
              <w:t>Теплодымокамера</w:t>
            </w:r>
            <w:proofErr w:type="spellEnd"/>
            <w:r w:rsidRPr="00F8318C">
              <w:rPr>
                <w:rStyle w:val="5105pt"/>
                <w:rFonts w:eastAsiaTheme="minorHAnsi"/>
                <w:sz w:val="24"/>
                <w:szCs w:val="24"/>
              </w:rPr>
              <w:t xml:space="preserve"> ПТС «ГРОТ» и его модификации </w:t>
            </w:r>
          </w:p>
        </w:tc>
        <w:tc>
          <w:tcPr>
            <w:tcW w:w="1843" w:type="dxa"/>
            <w:vAlign w:val="center"/>
          </w:tcPr>
          <w:p w14:paraId="024D7D19" w14:textId="77777777" w:rsidR="00CE4C2A" w:rsidRPr="00CE4C2A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4D111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33.20</w:t>
            </w:r>
          </w:p>
        </w:tc>
        <w:tc>
          <w:tcPr>
            <w:tcW w:w="2394" w:type="dxa"/>
            <w:vAlign w:val="center"/>
          </w:tcPr>
          <w:p w14:paraId="269560BB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Style w:val="5105pt"/>
                <w:rFonts w:eastAsiaTheme="minorHAnsi"/>
                <w:sz w:val="24"/>
                <w:szCs w:val="24"/>
              </w:rPr>
              <w:t>ТУ 8072-038-38996367-04</w:t>
            </w:r>
          </w:p>
        </w:tc>
        <w:tc>
          <w:tcPr>
            <w:tcW w:w="2003" w:type="dxa"/>
            <w:vAlign w:val="center"/>
          </w:tcPr>
          <w:p w14:paraId="4BACB163" w14:textId="77777777" w:rsidR="00CE4C2A" w:rsidRPr="00F8318C" w:rsidRDefault="00CE4C2A" w:rsidP="00CE4C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18C">
              <w:rPr>
                <w:rFonts w:ascii="Times New Roman" w:hAnsi="Times New Roman"/>
                <w:sz w:val="24"/>
                <w:szCs w:val="24"/>
              </w:rPr>
              <w:t>АО «ПТС»</w:t>
            </w:r>
          </w:p>
        </w:tc>
      </w:tr>
    </w:tbl>
    <w:p w14:paraId="07F6E255" w14:textId="77777777" w:rsidR="00C60952" w:rsidRDefault="00C60952" w:rsidP="00C60952"/>
    <w:p w14:paraId="6EAD3993" w14:textId="444FBE5D" w:rsidR="006F62E2" w:rsidRPr="0016574E" w:rsidRDefault="006F62E2" w:rsidP="006F62E2">
      <w:pPr>
        <w:rPr>
          <w:i/>
          <w:iCs/>
          <w:highlight w:val="lightGray"/>
        </w:rPr>
      </w:pPr>
      <w:r>
        <w:rPr>
          <w:i/>
          <w:iCs/>
          <w:highlight w:val="lightGray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552"/>
        <w:gridCol w:w="1962"/>
        <w:gridCol w:w="3143"/>
        <w:gridCol w:w="1408"/>
      </w:tblGrid>
      <w:tr w:rsidR="006F62E2" w:rsidRPr="0016574E" w14:paraId="4B36004B" w14:textId="77777777" w:rsidTr="00D47A29">
        <w:trPr>
          <w:trHeight w:val="331"/>
          <w:jc w:val="center"/>
        </w:trPr>
        <w:tc>
          <w:tcPr>
            <w:tcW w:w="292" w:type="pct"/>
            <w:vAlign w:val="center"/>
          </w:tcPr>
          <w:p w14:paraId="0686AA2D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№ п/п</w:t>
            </w:r>
          </w:p>
        </w:tc>
        <w:tc>
          <w:tcPr>
            <w:tcW w:w="1325" w:type="pct"/>
            <w:vAlign w:val="center"/>
          </w:tcPr>
          <w:p w14:paraId="773B37DE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Виды услуг / работ</w:t>
            </w:r>
          </w:p>
        </w:tc>
        <w:tc>
          <w:tcPr>
            <w:tcW w:w="1019" w:type="pct"/>
            <w:vAlign w:val="center"/>
          </w:tcPr>
          <w:p w14:paraId="35DB3057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ОКВЭД</w:t>
            </w:r>
          </w:p>
          <w:p w14:paraId="34DA5AA3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ОК 029-2014</w:t>
            </w:r>
          </w:p>
        </w:tc>
        <w:tc>
          <w:tcPr>
            <w:tcW w:w="1632" w:type="pct"/>
            <w:vAlign w:val="center"/>
          </w:tcPr>
          <w:p w14:paraId="37D401AC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Объекты, на которых оказывались услуги / выполнялись работы</w:t>
            </w:r>
          </w:p>
        </w:tc>
        <w:tc>
          <w:tcPr>
            <w:tcW w:w="731" w:type="pct"/>
            <w:vAlign w:val="center"/>
          </w:tcPr>
          <w:p w14:paraId="5B50F0E2" w14:textId="77777777" w:rsidR="006F62E2" w:rsidRPr="006F62E2" w:rsidRDefault="006F62E2" w:rsidP="00D47A29">
            <w:pPr>
              <w:jc w:val="center"/>
              <w:rPr>
                <w:rFonts w:cs="Times New Roman"/>
                <w:b/>
                <w:lang w:eastAsia="ru-RU"/>
              </w:rPr>
            </w:pPr>
            <w:r w:rsidRPr="006F62E2">
              <w:rPr>
                <w:rFonts w:cs="Times New Roman"/>
                <w:b/>
                <w:lang w:eastAsia="ru-RU"/>
              </w:rPr>
              <w:t>В каком году</w:t>
            </w:r>
          </w:p>
        </w:tc>
      </w:tr>
      <w:tr w:rsidR="006F62E2" w:rsidRPr="001245E5" w14:paraId="0C5DDAE0" w14:textId="77777777" w:rsidTr="00491B69">
        <w:trPr>
          <w:trHeight w:val="58"/>
          <w:jc w:val="center"/>
        </w:trPr>
        <w:tc>
          <w:tcPr>
            <w:tcW w:w="292" w:type="pct"/>
            <w:vAlign w:val="center"/>
          </w:tcPr>
          <w:p w14:paraId="71B61030" w14:textId="3DAA5AD9" w:rsidR="006F62E2" w:rsidRPr="006F62E2" w:rsidRDefault="006F62E2" w:rsidP="00D47A29">
            <w:pPr>
              <w:jc w:val="center"/>
              <w:rPr>
                <w:rFonts w:cs="Times New Roman"/>
                <w:lang w:eastAsia="ru-RU"/>
              </w:rPr>
            </w:pPr>
            <w:r w:rsidRPr="006F62E2">
              <w:rPr>
                <w:rFonts w:cs="Times New Roman"/>
                <w:lang w:eastAsia="ru-RU"/>
              </w:rPr>
              <w:t>1</w:t>
            </w:r>
          </w:p>
        </w:tc>
        <w:tc>
          <w:tcPr>
            <w:tcW w:w="1325" w:type="pct"/>
            <w:vAlign w:val="center"/>
          </w:tcPr>
          <w:p w14:paraId="7098048F" w14:textId="2744C9B6" w:rsidR="006F62E2" w:rsidRPr="001245E5" w:rsidRDefault="009B3009" w:rsidP="00D47A29">
            <w:pPr>
              <w:jc w:val="center"/>
              <w:rPr>
                <w:rFonts w:cs="Times New Roman"/>
                <w:lang w:eastAsia="ru-RU"/>
              </w:rPr>
            </w:pPr>
            <w:r w:rsidRPr="009B3009">
              <w:rPr>
                <w:rFonts w:cs="Times New Roman"/>
                <w:lang w:eastAsia="ru-RU"/>
              </w:rPr>
              <w:t>Деятельность в области инженерных изысканий, инженерно-технического проектирования, предоставление технических консультаций</w:t>
            </w:r>
          </w:p>
        </w:tc>
        <w:tc>
          <w:tcPr>
            <w:tcW w:w="1019" w:type="pct"/>
            <w:vAlign w:val="center"/>
          </w:tcPr>
          <w:p w14:paraId="2F113BE6" w14:textId="1881E7FD" w:rsidR="006F62E2" w:rsidRPr="006F62E2" w:rsidRDefault="006F62E2" w:rsidP="009B3009">
            <w:pPr>
              <w:widowControl w:val="0"/>
              <w:jc w:val="center"/>
              <w:rPr>
                <w:rFonts w:cs="Times New Roman"/>
                <w:iCs/>
              </w:rPr>
            </w:pPr>
            <w:r w:rsidRPr="008416F9">
              <w:rPr>
                <w:iCs/>
                <w:szCs w:val="28"/>
                <w:lang w:eastAsia="ru-RU"/>
              </w:rPr>
              <w:t>71.12</w:t>
            </w:r>
          </w:p>
          <w:p w14:paraId="12F3DD36" w14:textId="77777777" w:rsidR="006F62E2" w:rsidRPr="001245E5" w:rsidRDefault="006F62E2" w:rsidP="009B3009">
            <w:pPr>
              <w:jc w:val="center"/>
              <w:rPr>
                <w:rFonts w:cs="Times New Roman"/>
                <w:lang w:eastAsia="ru-RU"/>
              </w:rPr>
            </w:pPr>
          </w:p>
        </w:tc>
        <w:tc>
          <w:tcPr>
            <w:tcW w:w="1632" w:type="pct"/>
            <w:vAlign w:val="center"/>
          </w:tcPr>
          <w:p w14:paraId="307A0C74" w14:textId="4DEC3BE1" w:rsidR="006F62E2" w:rsidRPr="001245E5" w:rsidRDefault="00B50583" w:rsidP="00D47A29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color w:val="000000"/>
              </w:rPr>
              <w:t xml:space="preserve">МБУ "Профессиональное муниципальное аварийно-спасательное формирование города </w:t>
            </w:r>
            <w:proofErr w:type="spellStart"/>
            <w:r>
              <w:rPr>
                <w:color w:val="000000"/>
              </w:rPr>
              <w:t>Шелехова</w:t>
            </w:r>
            <w:proofErr w:type="spellEnd"/>
            <w:r>
              <w:rPr>
                <w:color w:val="000000"/>
              </w:rPr>
              <w:t xml:space="preserve">" (МБУ "ПМАСФ </w:t>
            </w:r>
            <w:proofErr w:type="spellStart"/>
            <w:r>
              <w:rPr>
                <w:color w:val="000000"/>
              </w:rPr>
              <w:t>г.Шелехова</w:t>
            </w:r>
            <w:proofErr w:type="spellEnd"/>
            <w:r>
              <w:rPr>
                <w:color w:val="000000"/>
              </w:rPr>
              <w:t>); Договор  № ПТС 41 от 27.05.2025 (ПТС "ИВОЛГА", чехол баллонный, устройство контрольное АИР-98МИ.20.00.120 сб); УПД № 756 от 03.06.2025</w:t>
            </w:r>
          </w:p>
        </w:tc>
        <w:tc>
          <w:tcPr>
            <w:tcW w:w="731" w:type="pct"/>
            <w:vAlign w:val="center"/>
          </w:tcPr>
          <w:p w14:paraId="553C7B95" w14:textId="7AC2163A" w:rsidR="006F62E2" w:rsidRPr="001245E5" w:rsidRDefault="00491B69" w:rsidP="00D47A29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2025г.</w:t>
            </w:r>
          </w:p>
        </w:tc>
      </w:tr>
      <w:tr w:rsidR="006F62E2" w:rsidRPr="001245E5" w14:paraId="7DBA05D3" w14:textId="77777777" w:rsidTr="00491B69">
        <w:trPr>
          <w:trHeight w:val="58"/>
          <w:jc w:val="center"/>
        </w:trPr>
        <w:tc>
          <w:tcPr>
            <w:tcW w:w="292" w:type="pct"/>
            <w:vAlign w:val="center"/>
          </w:tcPr>
          <w:p w14:paraId="1B0A99D6" w14:textId="4B6BFDB7" w:rsidR="006F62E2" w:rsidRPr="006F62E2" w:rsidRDefault="006F62E2" w:rsidP="00D47A29">
            <w:pPr>
              <w:jc w:val="center"/>
              <w:rPr>
                <w:rFonts w:cs="Times New Roman"/>
                <w:lang w:eastAsia="ru-RU"/>
              </w:rPr>
            </w:pPr>
            <w:r w:rsidRPr="006F62E2">
              <w:rPr>
                <w:rFonts w:cs="Times New Roman"/>
                <w:lang w:eastAsia="ru-RU"/>
              </w:rPr>
              <w:t>2</w:t>
            </w:r>
          </w:p>
        </w:tc>
        <w:tc>
          <w:tcPr>
            <w:tcW w:w="1325" w:type="pct"/>
            <w:vAlign w:val="center"/>
          </w:tcPr>
          <w:p w14:paraId="00BC5F8B" w14:textId="14FB167F" w:rsidR="006F62E2" w:rsidRPr="001245E5" w:rsidRDefault="009B3009" w:rsidP="00D47A29">
            <w:pPr>
              <w:jc w:val="center"/>
              <w:rPr>
                <w:rFonts w:cs="Times New Roman"/>
                <w:lang w:eastAsia="ru-RU"/>
              </w:rPr>
            </w:pPr>
            <w:r w:rsidRPr="009B3009">
              <w:rPr>
                <w:rFonts w:cs="Times New Roman"/>
                <w:lang w:eastAsia="ru-RU"/>
              </w:rPr>
              <w:t>Деятельность по техническому контролю, испытаниям</w:t>
            </w:r>
          </w:p>
        </w:tc>
        <w:tc>
          <w:tcPr>
            <w:tcW w:w="1019" w:type="pct"/>
            <w:vAlign w:val="center"/>
          </w:tcPr>
          <w:p w14:paraId="55A9FED5" w14:textId="4F9FE87D" w:rsidR="006F62E2" w:rsidRDefault="006F62E2" w:rsidP="009B3009">
            <w:pPr>
              <w:widowControl w:val="0"/>
              <w:jc w:val="center"/>
              <w:rPr>
                <w:iCs/>
                <w:szCs w:val="28"/>
                <w:lang w:eastAsia="ru-RU"/>
              </w:rPr>
            </w:pPr>
            <w:r w:rsidRPr="008416F9">
              <w:rPr>
                <w:iCs/>
                <w:szCs w:val="28"/>
                <w:lang w:eastAsia="ru-RU"/>
              </w:rPr>
              <w:t>71.20.9</w:t>
            </w:r>
          </w:p>
        </w:tc>
        <w:tc>
          <w:tcPr>
            <w:tcW w:w="1632" w:type="pct"/>
            <w:vAlign w:val="center"/>
          </w:tcPr>
          <w:p w14:paraId="75A21914" w14:textId="473026FB" w:rsidR="006F62E2" w:rsidRPr="001245E5" w:rsidRDefault="00491B69" w:rsidP="00D47A29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Style w:val="docdata"/>
                <w:color w:val="000000"/>
              </w:rPr>
              <w:t xml:space="preserve">АО "ПРОМТЕХ-Ульяновск"; </w:t>
            </w:r>
            <w:r>
              <w:rPr>
                <w:color w:val="000000"/>
              </w:rPr>
              <w:t>Договор № ПТУ-055-25 от 28.11.2025 (Испытания баллона модуля давления); СФ № 1879 от 03.12.2025; Приемо-сдаточный акт № 116 от 03.12.2025</w:t>
            </w:r>
          </w:p>
        </w:tc>
        <w:tc>
          <w:tcPr>
            <w:tcW w:w="731" w:type="pct"/>
            <w:vAlign w:val="center"/>
          </w:tcPr>
          <w:p w14:paraId="66A9088D" w14:textId="54E158CD" w:rsidR="006F62E2" w:rsidRPr="001245E5" w:rsidRDefault="00491B69" w:rsidP="00D47A29">
            <w:pPr>
              <w:jc w:val="center"/>
              <w:rPr>
                <w:rFonts w:cs="Times New Roman"/>
                <w:lang w:eastAsia="ru-RU"/>
              </w:rPr>
            </w:pPr>
            <w:r>
              <w:rPr>
                <w:rFonts w:cs="Times New Roman"/>
                <w:lang w:eastAsia="ru-RU"/>
              </w:rPr>
              <w:t>2025г.</w:t>
            </w:r>
          </w:p>
        </w:tc>
      </w:tr>
    </w:tbl>
    <w:p w14:paraId="07A26B64" w14:textId="77777777" w:rsidR="006F62E2" w:rsidRDefault="006F62E2" w:rsidP="006F62E2"/>
    <w:p w14:paraId="01DA23FA" w14:textId="77777777" w:rsidR="006F62E2" w:rsidRDefault="006F62E2" w:rsidP="00C60952"/>
    <w:p w14:paraId="25A98A89" w14:textId="77777777" w:rsidR="006C52AC" w:rsidRDefault="006C52AC" w:rsidP="00C60952"/>
    <w:p w14:paraId="19CCF5D6" w14:textId="77777777" w:rsidR="006C52AC" w:rsidRDefault="006C52AC" w:rsidP="00C60952"/>
    <w:p w14:paraId="7D0DE7E4" w14:textId="77777777" w:rsidR="006C52AC" w:rsidRDefault="006C52AC" w:rsidP="00C60952"/>
    <w:p w14:paraId="493E74B0" w14:textId="77777777" w:rsidR="006C52AC" w:rsidRDefault="006C52AC" w:rsidP="00C60952"/>
    <w:p w14:paraId="2555838A" w14:textId="77777777" w:rsidR="00A87179" w:rsidRPr="00C60952" w:rsidRDefault="00C60952" w:rsidP="00C6095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A87179" w:rsidRPr="00C60952">
        <w:rPr>
          <w:b/>
          <w:sz w:val="28"/>
          <w:szCs w:val="28"/>
        </w:rPr>
        <w:t xml:space="preserve">Опыт работы с </w:t>
      </w:r>
      <w:r w:rsidR="00670C93" w:rsidRPr="00C60952">
        <w:rPr>
          <w:b/>
          <w:sz w:val="28"/>
          <w:szCs w:val="28"/>
        </w:rPr>
        <w:t>компаниями Группы Газпром</w:t>
      </w:r>
      <w:r w:rsidR="00A87179" w:rsidRPr="00C60952">
        <w:rPr>
          <w:b/>
          <w:sz w:val="28"/>
          <w:szCs w:val="28"/>
        </w:rPr>
        <w:t xml:space="preserve"> по видам продукции: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5962"/>
        <w:gridCol w:w="3118"/>
      </w:tblGrid>
      <w:tr w:rsidR="001A3CDD" w:rsidRPr="00C60952" w14:paraId="27A816C4" w14:textId="77777777" w:rsidTr="00AA35EB">
        <w:trPr>
          <w:trHeight w:val="285"/>
          <w:jc w:val="center"/>
        </w:trPr>
        <w:sdt>
          <w:sdtPr>
            <w:rPr>
              <w:rFonts w:eastAsia="MS Gothic"/>
            </w:rPr>
            <w:id w:val="-8218955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5CA4027F" w14:textId="77777777" w:rsidR="001A3CDD" w:rsidRPr="00C60952" w:rsidRDefault="00C7584B" w:rsidP="001A3CDD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962" w:type="dxa"/>
          </w:tcPr>
          <w:p w14:paraId="1B00B946" w14:textId="77777777" w:rsidR="001A3CDD" w:rsidRPr="00C60952" w:rsidRDefault="001A3CDD" w:rsidP="001A3CDD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Заявленная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продукция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организации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включена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Единый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Реестр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МТР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ПАО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«Газпром»</w:t>
            </w:r>
          </w:p>
        </w:tc>
        <w:tc>
          <w:tcPr>
            <w:tcW w:w="3118" w:type="dxa"/>
          </w:tcPr>
          <w:p w14:paraId="05D084EE" w14:textId="55C265B4" w:rsidR="001A3CDD" w:rsidRPr="00AF1863" w:rsidRDefault="001A3CDD" w:rsidP="001A3CD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 w:rsidRPr="00AF1863">
              <w:rPr>
                <w:rFonts w:asciiTheme="majorHAnsi" w:hAnsiTheme="majorHAnsi" w:cstheme="majorHAnsi"/>
                <w:lang w:val="ru-RU"/>
              </w:rPr>
              <w:t>ДА</w:t>
            </w:r>
          </w:p>
          <w:p w14:paraId="2B88516A" w14:textId="01B34749" w:rsidR="001A3CDD" w:rsidRPr="001A3CDD" w:rsidRDefault="009B3009" w:rsidP="001A3CD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(</w:t>
            </w:r>
            <w:r w:rsidR="001A3CDD" w:rsidRPr="001A3CDD">
              <w:rPr>
                <w:rFonts w:asciiTheme="majorHAnsi" w:hAnsiTheme="majorHAnsi" w:cstheme="majorHAnsi"/>
                <w:lang w:val="ru-RU"/>
              </w:rPr>
              <w:t>Аппарат дыхательный со сжатым воздухом для пожарных ПТС Профи-МП (и его исполнения)</w:t>
            </w:r>
          </w:p>
        </w:tc>
      </w:tr>
      <w:tr w:rsidR="001A3CDD" w:rsidRPr="00C60952" w14:paraId="6D131BB7" w14:textId="77777777" w:rsidTr="00AA35EB">
        <w:trPr>
          <w:trHeight w:val="196"/>
          <w:jc w:val="center"/>
        </w:trPr>
        <w:sdt>
          <w:sdtPr>
            <w:rPr>
              <w:rFonts w:eastAsia="MS Gothic"/>
            </w:rPr>
            <w:id w:val="-5758281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767E2D13" w14:textId="77777777" w:rsidR="001A3CDD" w:rsidRPr="00C60952" w:rsidRDefault="001A3CDD" w:rsidP="001A3CDD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 w:rsidRPr="00C60952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tc>
          <w:tcPr>
            <w:tcW w:w="5962" w:type="dxa"/>
          </w:tcPr>
          <w:p w14:paraId="619423DE" w14:textId="77777777" w:rsidR="001A3CDD" w:rsidRPr="00C60952" w:rsidRDefault="001A3CDD" w:rsidP="001A3CDD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Единый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Реестр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МТР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ПАО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«Газпром»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включена</w:t>
            </w:r>
            <w:r w:rsidRPr="00C60952">
              <w:rPr>
                <w:rFonts w:ascii="Times New Roman" w:hAnsi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другая</w:t>
            </w:r>
            <w:r w:rsidRPr="00C60952">
              <w:rPr>
                <w:rFonts w:ascii="Times New Roman" w:hAnsi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продукция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организации</w:t>
            </w:r>
            <w:r w:rsidRPr="00C60952">
              <w:rPr>
                <w:rFonts w:ascii="Times New Roman" w:hAnsi="Times New Roman"/>
                <w:spacing w:val="-67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(указать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какая именно)</w:t>
            </w:r>
          </w:p>
        </w:tc>
        <w:tc>
          <w:tcPr>
            <w:tcW w:w="3118" w:type="dxa"/>
          </w:tcPr>
          <w:p w14:paraId="0B30E021" w14:textId="77777777" w:rsidR="001A3CDD" w:rsidRPr="001A3CDD" w:rsidRDefault="001A3CDD" w:rsidP="001A3CDD">
            <w:pPr>
              <w:jc w:val="center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НЕТ</w:t>
            </w:r>
          </w:p>
        </w:tc>
      </w:tr>
      <w:tr w:rsidR="001A3CDD" w:rsidRPr="00C60952" w14:paraId="054EEC56" w14:textId="77777777" w:rsidTr="00AA35EB">
        <w:trPr>
          <w:trHeight w:val="164"/>
          <w:jc w:val="center"/>
        </w:trPr>
        <w:sdt>
          <w:sdtPr>
            <w:rPr>
              <w:rFonts w:eastAsia="MS Gothic"/>
            </w:rPr>
            <w:id w:val="553821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111B317F" w14:textId="77777777" w:rsidR="001A3CDD" w:rsidRPr="00C60952" w:rsidRDefault="001A3CDD" w:rsidP="001A3CDD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 w:rsidRPr="00C6095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5962" w:type="dxa"/>
          </w:tcPr>
          <w:p w14:paraId="5B468BE8" w14:textId="77777777" w:rsidR="001A3CDD" w:rsidRPr="00C60952" w:rsidRDefault="001A3CDD" w:rsidP="001A3CDD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Продукция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организации</w:t>
            </w:r>
            <w:r w:rsidRPr="00C60952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не</w:t>
            </w:r>
            <w:r w:rsidRPr="00C60952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включена</w:t>
            </w:r>
            <w:r w:rsidRPr="00C60952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Единый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Реестр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МТР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ПАО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«Газпром</w:t>
            </w:r>
          </w:p>
        </w:tc>
        <w:tc>
          <w:tcPr>
            <w:tcW w:w="3118" w:type="dxa"/>
          </w:tcPr>
          <w:p w14:paraId="3C723B04" w14:textId="77777777" w:rsidR="001A3CDD" w:rsidRPr="001A3CDD" w:rsidRDefault="001A3CDD" w:rsidP="001A3CDD">
            <w:pPr>
              <w:jc w:val="center"/>
              <w:rPr>
                <w:rFonts w:asciiTheme="majorHAnsi" w:hAnsiTheme="majorHAnsi" w:cstheme="majorHAnsi"/>
              </w:rPr>
            </w:pPr>
            <w:r w:rsidRPr="001A3CDD">
              <w:rPr>
                <w:rFonts w:asciiTheme="majorHAnsi" w:hAnsiTheme="majorHAnsi" w:cstheme="majorHAnsi"/>
              </w:rPr>
              <w:t>НЕТ</w:t>
            </w:r>
          </w:p>
        </w:tc>
      </w:tr>
    </w:tbl>
    <w:p w14:paraId="3FCD5797" w14:textId="77777777" w:rsidR="00C60952" w:rsidRDefault="00C60952" w:rsidP="00C60952"/>
    <w:p w14:paraId="43A6061C" w14:textId="77777777" w:rsidR="00A87179" w:rsidRDefault="00C60952" w:rsidP="00C60952">
      <w:pPr>
        <w:jc w:val="both"/>
        <w:rPr>
          <w:b/>
          <w:sz w:val="28"/>
          <w:szCs w:val="28"/>
        </w:rPr>
      </w:pPr>
      <w:r w:rsidRPr="00C60952">
        <w:rPr>
          <w:b/>
          <w:sz w:val="28"/>
          <w:szCs w:val="28"/>
        </w:rPr>
        <w:t xml:space="preserve">4. </w:t>
      </w:r>
      <w:r w:rsidR="00A87179" w:rsidRPr="00C60952">
        <w:rPr>
          <w:b/>
          <w:sz w:val="28"/>
          <w:szCs w:val="28"/>
        </w:rPr>
        <w:t>Организация выполняет следующие виды деятельности по отношению к заявленной продукции:</w:t>
      </w:r>
    </w:p>
    <w:tbl>
      <w:tblPr>
        <w:tblStyle w:val="TableNormal"/>
        <w:tblW w:w="96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2985"/>
        <w:gridCol w:w="6115"/>
      </w:tblGrid>
      <w:tr w:rsidR="00A87179" w:rsidRPr="00C60952" w14:paraId="0A37A645" w14:textId="77777777" w:rsidTr="00C60952">
        <w:trPr>
          <w:trHeight w:val="210"/>
          <w:jc w:val="center"/>
        </w:trPr>
        <w:tc>
          <w:tcPr>
            <w:tcW w:w="554" w:type="dxa"/>
            <w:vAlign w:val="center"/>
          </w:tcPr>
          <w:p w14:paraId="53453A3C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985" w:type="dxa"/>
            <w:vAlign w:val="center"/>
          </w:tcPr>
          <w:p w14:paraId="21D7F660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Вид</w:t>
            </w:r>
            <w:r w:rsidRPr="00C60952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6115" w:type="dxa"/>
            <w:vAlign w:val="center"/>
          </w:tcPr>
          <w:p w14:paraId="75138DE6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Pr="00C60952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</w:tr>
      <w:tr w:rsidR="00A87179" w:rsidRPr="00C60952" w14:paraId="6C80339F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1680770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13F26655" w14:textId="77777777" w:rsidR="00A87179" w:rsidRPr="00C60952" w:rsidRDefault="002246A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 w:rsidRPr="00C6095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554C865F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Инжиниринг: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73CBCCE4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07EAC" w:rsidRPr="00C60952" w14:paraId="3BA54ED0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2727170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0D495114" w14:textId="77777777" w:rsidR="00307EAC" w:rsidRPr="00C60952" w:rsidRDefault="00C7584B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50B8188C" w14:textId="77777777" w:rsidR="00307EAC" w:rsidRPr="00C60952" w:rsidRDefault="00307EAC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Проектировщик:</w:t>
            </w:r>
          </w:p>
        </w:tc>
        <w:tc>
          <w:tcPr>
            <w:tcW w:w="6115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1929A1C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Аппарат дыхательный со сжатым воздухом для пожарных ПТС «Профи», в т.ч. его модификации: ПТС Профи-М, ПТС Профи-МП (и его исполнения), ПТС «Базис»</w:t>
            </w:r>
          </w:p>
          <w:p w14:paraId="302F098D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Мобильная баллонная система подачи сжатого воздуха «Модуль» и ее модификации</w:t>
            </w:r>
          </w:p>
          <w:p w14:paraId="178E36D9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Шланговый дыхательный аппарат со сжатым воздухом ПТС «Резерв»</w:t>
            </w:r>
          </w:p>
          <w:p w14:paraId="45DAE764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Система контроля дыхательных аппаратов СКАД-1</w:t>
            </w:r>
          </w:p>
          <w:p w14:paraId="79EBC8E2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Прибор для проверки качества сжатого воздуха ПТС «Тест-Комплект» (в т.ч. его модификации -4, -5)</w:t>
            </w:r>
          </w:p>
          <w:p w14:paraId="658672F8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Установка для гидравлических испытаний баллонов ПТС «Циклон-450» и его исполнения</w:t>
            </w:r>
          </w:p>
          <w:p w14:paraId="71F59172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Установки компрессорные высокого давления ПТС «Вектор» (в т.ч. ПТС «Вектор»-105, - 120, -265, -330) и их исполнения</w:t>
            </w:r>
          </w:p>
          <w:p w14:paraId="74D9BE31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общего назначения со сжатым воздухом «Экстремал»</w:t>
            </w:r>
          </w:p>
          <w:p w14:paraId="606260B3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специального назначения со сжатым воздухом «Экстремал-про» и его исполнения</w:t>
            </w:r>
          </w:p>
          <w:p w14:paraId="39249974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Учебно-тренировочный комплекс. </w:t>
            </w:r>
            <w:proofErr w:type="spellStart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«ГРОТ» и его модификации</w:t>
            </w:r>
          </w:p>
          <w:p w14:paraId="4C1FDC98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- Боевая одежда пожарного БОП-1 и ее модификации (в т.ч. БОП-I-C50-A, БОП-I-C-50-Б, БОП-I-СПАС и ее модификации)</w:t>
            </w:r>
          </w:p>
          <w:p w14:paraId="7D5E8ACE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Комплект специальной </w:t>
            </w:r>
            <w:proofErr w:type="spellStart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в т.ч. его модификация ПТС «Газовик-Пламя»;</w:t>
            </w:r>
          </w:p>
          <w:p w14:paraId="2F000E01" w14:textId="77777777" w:rsidR="00307EAC" w:rsidRPr="00307EAC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</w:t>
            </w:r>
          </w:p>
          <w:p w14:paraId="3025F7EF" w14:textId="77777777" w:rsidR="00307EAC" w:rsidRPr="00C60952" w:rsidRDefault="00307EAC" w:rsidP="00307EA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Облегченный </w:t>
            </w:r>
            <w:proofErr w:type="spellStart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307EA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(в т.ч. ПТС «Пульсар-Универсал»)</w:t>
            </w:r>
          </w:p>
        </w:tc>
      </w:tr>
      <w:tr w:rsidR="00307EAC" w:rsidRPr="00C60952" w14:paraId="72E31CF1" w14:textId="77777777" w:rsidTr="00C60952">
        <w:trPr>
          <w:trHeight w:val="323"/>
          <w:jc w:val="center"/>
        </w:trPr>
        <w:sdt>
          <w:sdtPr>
            <w:rPr>
              <w:rFonts w:eastAsia="MS Gothic"/>
            </w:rPr>
            <w:id w:val="-3377644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4FCD43E0" w14:textId="77777777" w:rsidR="00307EAC" w:rsidRPr="00C60952" w:rsidRDefault="00C7584B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10B1B8B4" w14:textId="77777777" w:rsidR="00307EAC" w:rsidRPr="00C60952" w:rsidRDefault="00307EAC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Разработчик:</w:t>
            </w:r>
          </w:p>
        </w:tc>
        <w:tc>
          <w:tcPr>
            <w:tcW w:w="6115" w:type="dxa"/>
            <w:vMerge/>
            <w:tcMar>
              <w:left w:w="57" w:type="dxa"/>
              <w:right w:w="57" w:type="dxa"/>
            </w:tcMar>
            <w:vAlign w:val="center"/>
          </w:tcPr>
          <w:p w14:paraId="0D077A15" w14:textId="77777777" w:rsidR="00307EAC" w:rsidRPr="00C60952" w:rsidRDefault="00307EAC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307EAC" w:rsidRPr="00C60952" w14:paraId="5489C5E4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11043327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0DDA34ED" w14:textId="77777777" w:rsidR="00307EAC" w:rsidRPr="00C60952" w:rsidRDefault="00C7584B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072D26D1" w14:textId="77777777" w:rsidR="00307EAC" w:rsidRPr="00C60952" w:rsidRDefault="00307EAC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Производитель:</w:t>
            </w:r>
          </w:p>
        </w:tc>
        <w:tc>
          <w:tcPr>
            <w:tcW w:w="6115" w:type="dxa"/>
            <w:vMerge/>
            <w:tcMar>
              <w:left w:w="57" w:type="dxa"/>
              <w:right w:w="57" w:type="dxa"/>
            </w:tcMar>
            <w:vAlign w:val="center"/>
          </w:tcPr>
          <w:p w14:paraId="6A36D4AC" w14:textId="77777777" w:rsidR="00307EAC" w:rsidRPr="00C60952" w:rsidRDefault="00307EAC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C60952" w14:paraId="1B29C0C6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195703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44799BE3" w14:textId="77777777" w:rsidR="00A87179" w:rsidRPr="00C60952" w:rsidRDefault="00C7584B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085E2810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Дистрибьютор: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1F33A410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C60952" w14:paraId="0BAE4A0E" w14:textId="77777777" w:rsidTr="00C60952">
        <w:trPr>
          <w:trHeight w:val="323"/>
          <w:jc w:val="center"/>
        </w:trPr>
        <w:sdt>
          <w:sdtPr>
            <w:rPr>
              <w:rFonts w:eastAsia="MS Gothic"/>
            </w:rPr>
            <w:id w:val="1925375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2BD51FEE" w14:textId="77777777" w:rsidR="00A87179" w:rsidRPr="00C60952" w:rsidRDefault="002246A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 w:rsidRPr="00C6095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2A36C98D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Дилер: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12DEE2C5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C60952" w14:paraId="208A9367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915940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385BAE30" w14:textId="77777777" w:rsidR="00A87179" w:rsidRPr="00C60952" w:rsidRDefault="002246A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 w:rsidRPr="00C6095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30363CA2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Торговый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дом: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2BC0DA7C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C60952" w14:paraId="25086E7A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20828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vAlign w:val="center"/>
              </w:tcPr>
              <w:p w14:paraId="7F458D69" w14:textId="00103DD4" w:rsidR="00A87179" w:rsidRPr="00C60952" w:rsidRDefault="00751F2E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2A4F01C9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Другое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(укажите):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3404539D" w14:textId="77777777" w:rsidR="00A87179" w:rsidRPr="00C60952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141462" w:rsidRPr="00C60952" w14:paraId="6E1EEC24" w14:textId="77777777" w:rsidTr="00C60952">
        <w:trPr>
          <w:trHeight w:val="321"/>
          <w:jc w:val="center"/>
        </w:trPr>
        <w:tc>
          <w:tcPr>
            <w:tcW w:w="554" w:type="dxa"/>
            <w:vAlign w:val="center"/>
          </w:tcPr>
          <w:p w14:paraId="4F82F9E3" w14:textId="77777777" w:rsidR="00141462" w:rsidRDefault="00141462" w:rsidP="00C60952">
            <w:pPr>
              <w:jc w:val="center"/>
              <w:rPr>
                <w:rFonts w:eastAsia="MS Gothic"/>
              </w:rPr>
            </w:pPr>
          </w:p>
        </w:tc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6EB962D0" w14:textId="77777777" w:rsidR="00141462" w:rsidRPr="00141462" w:rsidRDefault="00141462" w:rsidP="00BC1227">
            <w:pPr>
              <w:jc w:val="both"/>
              <w:rPr>
                <w:rFonts w:asciiTheme="majorHAnsi" w:hAnsiTheme="majorHAnsi" w:cstheme="majorHAnsi"/>
                <w:lang w:val="ru-RU"/>
              </w:rPr>
            </w:pPr>
            <w:r w:rsidRPr="00141462">
              <w:rPr>
                <w:rFonts w:asciiTheme="majorHAnsi" w:hAnsiTheme="majorHAnsi" w:cstheme="majorHAnsi"/>
                <w:lang w:val="ru-RU"/>
              </w:rPr>
              <w:t>Испытание</w:t>
            </w:r>
          </w:p>
        </w:tc>
        <w:tc>
          <w:tcPr>
            <w:tcW w:w="6115" w:type="dxa"/>
            <w:tcMar>
              <w:left w:w="57" w:type="dxa"/>
              <w:right w:w="57" w:type="dxa"/>
            </w:tcMar>
            <w:vAlign w:val="center"/>
          </w:tcPr>
          <w:p w14:paraId="5910AE3C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Аппарат дыхательный со сжатым воздухом для пожарных ПТС «Профи», в т.ч. его модификации: ПТС Профи-М, ПТС Профи-МП (и его исполнения), ПТС «Базис»</w:t>
            </w:r>
          </w:p>
          <w:p w14:paraId="6FF92A8E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Мобильная баллонная система подачи сжатого воздуха «Модуль» и ее модификации</w:t>
            </w:r>
          </w:p>
          <w:p w14:paraId="44E285F8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Шланговый дыхательный аппарат со сжатым воздухом ПТС «Резерв»</w:t>
            </w:r>
          </w:p>
          <w:p w14:paraId="413A42A7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Система контроля дыхательных аппаратов СКАД-1</w:t>
            </w:r>
          </w:p>
          <w:p w14:paraId="731BC60C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Прибор для проверки качества сжатого воздуха ПТС «Тест-Комплект» (в т.ч. его модификации -4, -5)</w:t>
            </w:r>
          </w:p>
          <w:p w14:paraId="0B89C235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Установка для гидравлических испытаний баллонов ПТС «Циклон-450» и его исполнения</w:t>
            </w:r>
          </w:p>
          <w:p w14:paraId="3EEC2ADE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Установки компрессорные высокого давления ПТС «Вектор» (в т.ч. ПТС «Вектор»-105, - 120, -265, -330) и их исполнения</w:t>
            </w:r>
          </w:p>
          <w:p w14:paraId="053568A9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Самоспасатель изолирующий общего назначения со сжатым воздухом «Экстремал»</w:t>
            </w:r>
          </w:p>
          <w:p w14:paraId="6CFCBEFC" w14:textId="77777777" w:rsidR="00141462" w:rsidRPr="00141462" w:rsidRDefault="00141462" w:rsidP="00141462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- Самоспасатель изолирующий специального назначения со сжатым воздухом «Экстремал-про» и его исполнения</w:t>
            </w:r>
          </w:p>
          <w:p w14:paraId="3737AE1A" w14:textId="77777777" w:rsidR="00141462" w:rsidRPr="00141462" w:rsidRDefault="00141462" w:rsidP="00141462">
            <w:pPr>
              <w:jc w:val="both"/>
              <w:rPr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 xml:space="preserve">- Учебно-тренировочный комплекс. </w:t>
            </w:r>
            <w:proofErr w:type="spellStart"/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 xml:space="preserve"> ПТС «ГРОТ» и его модификации</w:t>
            </w:r>
          </w:p>
        </w:tc>
      </w:tr>
      <w:tr w:rsidR="00141462" w:rsidRPr="00C60952" w14:paraId="79444B46" w14:textId="77777777" w:rsidTr="00C60952">
        <w:trPr>
          <w:trHeight w:val="321"/>
          <w:jc w:val="center"/>
        </w:trPr>
        <w:tc>
          <w:tcPr>
            <w:tcW w:w="554" w:type="dxa"/>
            <w:vAlign w:val="center"/>
          </w:tcPr>
          <w:p w14:paraId="335612F8" w14:textId="77777777" w:rsidR="00141462" w:rsidRPr="00141462" w:rsidRDefault="00141462" w:rsidP="00C60952">
            <w:pPr>
              <w:jc w:val="center"/>
              <w:rPr>
                <w:rFonts w:eastAsia="MS Gothic"/>
                <w:lang w:val="ru-RU"/>
              </w:rPr>
            </w:pPr>
          </w:p>
        </w:tc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08229188" w14:textId="77777777" w:rsidR="00141462" w:rsidRPr="00141462" w:rsidRDefault="00141462" w:rsidP="00BC1227">
            <w:pPr>
              <w:jc w:val="both"/>
              <w:rPr>
                <w:rFonts w:asciiTheme="majorHAnsi" w:hAnsiTheme="majorHAnsi" w:cstheme="majorHAnsi"/>
                <w:lang w:val="ru-RU"/>
              </w:rPr>
            </w:pPr>
            <w:r w:rsidRPr="00141462">
              <w:rPr>
                <w:rFonts w:asciiTheme="majorHAnsi" w:hAnsiTheme="majorHAnsi" w:cstheme="majorHAnsi"/>
                <w:lang w:val="ru-RU"/>
              </w:rPr>
              <w:t>Монтаж</w:t>
            </w:r>
          </w:p>
        </w:tc>
        <w:tc>
          <w:tcPr>
            <w:tcW w:w="6115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135D54A" w14:textId="77777777" w:rsidR="00141462" w:rsidRPr="00141462" w:rsidRDefault="00141462" w:rsidP="00BC1227">
            <w:pPr>
              <w:jc w:val="both"/>
              <w:rPr>
                <w:lang w:val="ru-RU"/>
              </w:rPr>
            </w:pPr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 xml:space="preserve">Учебно-тренировочный комплекс. </w:t>
            </w:r>
            <w:proofErr w:type="spellStart"/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141462">
              <w:rPr>
                <w:rFonts w:asciiTheme="majorHAnsi" w:hAnsiTheme="majorHAnsi" w:cstheme="majorHAnsi"/>
                <w:sz w:val="24"/>
                <w:szCs w:val="24"/>
                <w:lang w:val="ru-RU"/>
              </w:rPr>
              <w:t xml:space="preserve"> ПТС «ГРОТ»</w:t>
            </w:r>
          </w:p>
        </w:tc>
      </w:tr>
      <w:tr w:rsidR="00141462" w:rsidRPr="00C60952" w14:paraId="4F941C00" w14:textId="77777777" w:rsidTr="00C60952">
        <w:trPr>
          <w:trHeight w:val="321"/>
          <w:jc w:val="center"/>
        </w:trPr>
        <w:tc>
          <w:tcPr>
            <w:tcW w:w="554" w:type="dxa"/>
            <w:vAlign w:val="center"/>
          </w:tcPr>
          <w:p w14:paraId="4C08C300" w14:textId="77777777" w:rsidR="00141462" w:rsidRPr="00141462" w:rsidRDefault="00141462" w:rsidP="00C60952">
            <w:pPr>
              <w:jc w:val="center"/>
              <w:rPr>
                <w:rFonts w:eastAsia="MS Gothic"/>
                <w:lang w:val="ru-RU"/>
              </w:rPr>
            </w:pPr>
          </w:p>
        </w:tc>
        <w:tc>
          <w:tcPr>
            <w:tcW w:w="2985" w:type="dxa"/>
            <w:tcMar>
              <w:left w:w="57" w:type="dxa"/>
              <w:right w:w="57" w:type="dxa"/>
            </w:tcMar>
            <w:vAlign w:val="center"/>
          </w:tcPr>
          <w:p w14:paraId="072DB989" w14:textId="77777777" w:rsidR="00141462" w:rsidRPr="00141462" w:rsidRDefault="00141462" w:rsidP="00BC1227">
            <w:pPr>
              <w:jc w:val="both"/>
              <w:rPr>
                <w:rFonts w:asciiTheme="majorHAnsi" w:hAnsiTheme="majorHAnsi" w:cstheme="majorHAnsi"/>
                <w:lang w:val="ru-RU"/>
              </w:rPr>
            </w:pPr>
            <w:r w:rsidRPr="00141462">
              <w:rPr>
                <w:rFonts w:asciiTheme="majorHAnsi" w:hAnsiTheme="majorHAnsi" w:cstheme="majorHAnsi"/>
                <w:lang w:val="ru-RU"/>
              </w:rPr>
              <w:t>Пуско-наладка</w:t>
            </w:r>
          </w:p>
        </w:tc>
        <w:tc>
          <w:tcPr>
            <w:tcW w:w="6115" w:type="dxa"/>
            <w:vMerge/>
            <w:tcMar>
              <w:left w:w="57" w:type="dxa"/>
              <w:right w:w="57" w:type="dxa"/>
            </w:tcMar>
            <w:vAlign w:val="center"/>
          </w:tcPr>
          <w:p w14:paraId="00336AC8" w14:textId="77777777" w:rsidR="00141462" w:rsidRPr="00C60952" w:rsidRDefault="00141462" w:rsidP="00BC1227">
            <w:pPr>
              <w:jc w:val="both"/>
            </w:pPr>
          </w:p>
        </w:tc>
      </w:tr>
    </w:tbl>
    <w:p w14:paraId="0002FF53" w14:textId="77777777" w:rsidR="00C60952" w:rsidRDefault="00C60952" w:rsidP="00C60952"/>
    <w:p w14:paraId="0E09D46B" w14:textId="77777777" w:rsidR="00A87179" w:rsidRDefault="00C60952" w:rsidP="00C60952">
      <w:pPr>
        <w:jc w:val="both"/>
        <w:rPr>
          <w:b/>
          <w:sz w:val="28"/>
          <w:szCs w:val="28"/>
        </w:rPr>
      </w:pPr>
      <w:r w:rsidRPr="00C60952">
        <w:rPr>
          <w:b/>
          <w:sz w:val="28"/>
          <w:szCs w:val="28"/>
        </w:rPr>
        <w:t xml:space="preserve">5. </w:t>
      </w:r>
      <w:r w:rsidR="00A87179" w:rsidRPr="00C60952">
        <w:rPr>
          <w:b/>
          <w:sz w:val="28"/>
          <w:szCs w:val="28"/>
        </w:rPr>
        <w:t>Организация осуществляет следующие виды деятельности: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4"/>
        <w:gridCol w:w="4686"/>
        <w:gridCol w:w="4369"/>
      </w:tblGrid>
      <w:tr w:rsidR="00A87179" w:rsidRPr="00C60952" w14:paraId="1AC6AE4E" w14:textId="77777777" w:rsidTr="00C60952">
        <w:trPr>
          <w:trHeight w:val="58"/>
          <w:tblHeader/>
          <w:jc w:val="center"/>
        </w:trPr>
        <w:tc>
          <w:tcPr>
            <w:tcW w:w="554" w:type="dxa"/>
            <w:vAlign w:val="center"/>
          </w:tcPr>
          <w:p w14:paraId="2A26C85E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4686" w:type="dxa"/>
            <w:vAlign w:val="center"/>
          </w:tcPr>
          <w:p w14:paraId="2CE18803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Жизненный</w:t>
            </w:r>
            <w:r w:rsidRPr="00C60952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цикл</w:t>
            </w:r>
            <w:r w:rsidRPr="00C60952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продукции:</w:t>
            </w:r>
          </w:p>
        </w:tc>
        <w:tc>
          <w:tcPr>
            <w:tcW w:w="4369" w:type="dxa"/>
            <w:vAlign w:val="center"/>
          </w:tcPr>
          <w:p w14:paraId="632B9A2D" w14:textId="77777777" w:rsidR="00A87179" w:rsidRPr="00C60952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Пояснения</w:t>
            </w:r>
          </w:p>
        </w:tc>
      </w:tr>
      <w:tr w:rsidR="00F6000D" w:rsidRPr="00C60952" w14:paraId="36D9EFBE" w14:textId="77777777" w:rsidTr="00C60952">
        <w:trPr>
          <w:trHeight w:val="323"/>
          <w:jc w:val="center"/>
        </w:trPr>
        <w:sdt>
          <w:sdtPr>
            <w:rPr>
              <w:rFonts w:eastAsia="MS Gothic"/>
            </w:rPr>
            <w:id w:val="20591203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5319A6C6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1A1FDBDD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НИР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ОКР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53427045" w14:textId="77777777" w:rsidR="00F6000D" w:rsidRPr="001B5F44" w:rsidRDefault="00BD2109" w:rsidP="00BC1227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-</w:t>
            </w:r>
          </w:p>
        </w:tc>
      </w:tr>
      <w:tr w:rsidR="00F6000D" w:rsidRPr="00C60952" w14:paraId="0318D72B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14720541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61CF1C58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617F5161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Разработка</w:t>
            </w:r>
            <w:r w:rsidRPr="00C60952">
              <w:rPr>
                <w:rFonts w:ascii="Times New Roman" w:hAnsi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конструкторской</w:t>
            </w:r>
            <w:r w:rsidR="00C6095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документации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6C61E847" w14:textId="145D4DCD" w:rsidR="00F6000D" w:rsidRPr="009B3009" w:rsidRDefault="009B3009" w:rsidP="00FB218C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КД</w:t>
            </w:r>
            <w:r w:rsidR="00F976C6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, ТУ, РЭ, ПС и т.п.</w:t>
            </w:r>
          </w:p>
        </w:tc>
      </w:tr>
      <w:tr w:rsidR="006660A9" w:rsidRPr="00C60952" w14:paraId="6A129B01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13782350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6B034B55" w14:textId="77777777" w:rsidR="006660A9" w:rsidRPr="00C60952" w:rsidRDefault="00F976C6" w:rsidP="006660A9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86DFD5B" w14:textId="77777777" w:rsidR="006660A9" w:rsidRPr="00C60952" w:rsidRDefault="006660A9" w:rsidP="006660A9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Разработка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технологической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документации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2E9D7808" w14:textId="77777777" w:rsidR="006660A9" w:rsidRPr="009B3009" w:rsidRDefault="00F976C6" w:rsidP="00F976C6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Технологические процессы, технологические регламенты, маршрутные листы, маршрутно-операционные карты и </w:t>
            </w:r>
            <w:proofErr w:type="spellStart"/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т.д</w:t>
            </w:r>
            <w:proofErr w:type="spellEnd"/>
          </w:p>
        </w:tc>
      </w:tr>
      <w:tr w:rsidR="00F6000D" w:rsidRPr="00C60952" w14:paraId="3B8849AA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17366129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66D155DE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07D8240E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Заготовительное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производство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09EBF0F9" w14:textId="77777777" w:rsidR="00F6000D" w:rsidRPr="009B3009" w:rsidRDefault="00F976C6" w:rsidP="006660A9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</w:t>
            </w:r>
            <w:r w:rsidR="006660A9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езка, гибка, раскрой и </w:t>
            </w:r>
            <w:r w:rsidR="00FB218C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др</w:t>
            </w:r>
            <w:r w:rsidR="006660A9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</w:p>
        </w:tc>
      </w:tr>
      <w:tr w:rsidR="006660A9" w:rsidRPr="00C60952" w14:paraId="6702B6C5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1824964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767EC3FD" w14:textId="77777777" w:rsidR="006660A9" w:rsidRPr="00C60952" w:rsidRDefault="00F976C6" w:rsidP="006660A9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831BAD1" w14:textId="77777777" w:rsidR="006660A9" w:rsidRPr="00C60952" w:rsidRDefault="006660A9" w:rsidP="006660A9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Основное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производство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26D8D226" w14:textId="77777777" w:rsidR="006660A9" w:rsidRPr="009B3009" w:rsidRDefault="00F976C6" w:rsidP="006660A9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М</w:t>
            </w:r>
            <w:r w:rsidR="006660A9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еханическая обработка, сварка, сборка и </w:t>
            </w:r>
            <w:r w:rsidR="00FB218C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др</w:t>
            </w:r>
            <w:r w:rsidR="006660A9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</w:p>
        </w:tc>
      </w:tr>
      <w:tr w:rsidR="00F6000D" w:rsidRPr="00C60952" w14:paraId="31E26153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19000467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6E2AA1E5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491B178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Контроль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ОТК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(ВИК)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14523C5C" w14:textId="77777777" w:rsidR="00F6000D" w:rsidRPr="009B3009" w:rsidRDefault="00F976C6" w:rsidP="00EE4E28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proofErr w:type="spellStart"/>
            <w:r w:rsidRPr="009B3009">
              <w:rPr>
                <w:rFonts w:ascii="Times New Roman" w:hAnsi="Times New Roman"/>
                <w:iCs/>
                <w:sz w:val="24"/>
                <w:szCs w:val="24"/>
              </w:rPr>
              <w:t>Входной</w:t>
            </w:r>
            <w:proofErr w:type="spellEnd"/>
            <w:r w:rsidRPr="009B3009">
              <w:rPr>
                <w:rFonts w:ascii="Times New Roman" w:hAnsi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9B3009">
              <w:rPr>
                <w:rFonts w:ascii="Times New Roman" w:hAnsi="Times New Roman"/>
                <w:iCs/>
                <w:sz w:val="24"/>
                <w:szCs w:val="24"/>
              </w:rPr>
              <w:t>Операционный</w:t>
            </w:r>
            <w:proofErr w:type="spellEnd"/>
            <w:r w:rsidRPr="009B3009">
              <w:rPr>
                <w:rFonts w:ascii="Times New Roman" w:hAnsi="Times New Roman"/>
                <w:iCs/>
                <w:sz w:val="24"/>
                <w:szCs w:val="24"/>
              </w:rPr>
              <w:t xml:space="preserve">, </w:t>
            </w:r>
            <w:proofErr w:type="spellStart"/>
            <w:r w:rsidRPr="009B3009">
              <w:rPr>
                <w:rFonts w:ascii="Times New Roman" w:hAnsi="Times New Roman"/>
                <w:iCs/>
                <w:sz w:val="24"/>
                <w:szCs w:val="24"/>
              </w:rPr>
              <w:t>Приемочный</w:t>
            </w:r>
            <w:proofErr w:type="spellEnd"/>
          </w:p>
        </w:tc>
      </w:tr>
      <w:tr w:rsidR="00F6000D" w:rsidRPr="00C60952" w14:paraId="75F89EC3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-1753475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54BC8711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5F966FD0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Виды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неразрушающего</w:t>
            </w:r>
            <w:r w:rsidRPr="00C60952">
              <w:rPr>
                <w:rFonts w:ascii="Times New Roman" w:hAnsi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контроля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294C7A32" w14:textId="77777777" w:rsidR="00F6000D" w:rsidRPr="009B3009" w:rsidRDefault="00673A6E" w:rsidP="00BC122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Визуальный, инструментальный </w:t>
            </w:r>
            <w:proofErr w:type="spellStart"/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и.т.д</w:t>
            </w:r>
            <w:proofErr w:type="spellEnd"/>
          </w:p>
        </w:tc>
      </w:tr>
      <w:tr w:rsidR="00F6000D" w:rsidRPr="00C60952" w14:paraId="731F4F29" w14:textId="77777777" w:rsidTr="00C60952">
        <w:trPr>
          <w:trHeight w:val="323"/>
          <w:jc w:val="center"/>
        </w:trPr>
        <w:sdt>
          <w:sdtPr>
            <w:rPr>
              <w:rFonts w:eastAsia="MS Gothic"/>
            </w:rPr>
            <w:id w:val="15783285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5DEF8D6F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4A11B90F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Разрушающий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контроль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испытания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24F55735" w14:textId="77777777" w:rsidR="00F6000D" w:rsidRPr="009B3009" w:rsidRDefault="00617161" w:rsidP="006928DE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Пневматический, гидравлический, на разрыв, огневые</w:t>
            </w:r>
          </w:p>
        </w:tc>
      </w:tr>
      <w:tr w:rsidR="00F6000D" w:rsidRPr="00C60952" w14:paraId="61C8E161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20302897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132CDFF8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3B98DB2D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Испытания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721D1C05" w14:textId="77777777" w:rsidR="00F6000D" w:rsidRPr="009B3009" w:rsidRDefault="00E74FF2" w:rsidP="003E0CDC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Приемочные, квалификационные, предъявительские, приемо-сдаточные, периодические, типовые</w:t>
            </w:r>
          </w:p>
        </w:tc>
      </w:tr>
      <w:tr w:rsidR="00F6000D" w:rsidRPr="00C60952" w14:paraId="1D87DBAA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8332973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727B1FED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884B131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Упаковывание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158EACCC" w14:textId="77777777" w:rsidR="00F6000D" w:rsidRPr="009B3009" w:rsidRDefault="00E74FF2" w:rsidP="006928DE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К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артонные коробки, деревянные ящики, пленка и </w:t>
            </w:r>
            <w:r w:rsidR="00FB218C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др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</w:p>
        </w:tc>
      </w:tr>
      <w:tr w:rsidR="00F6000D" w:rsidRPr="00C60952" w14:paraId="6B718667" w14:textId="77777777" w:rsidTr="00C60952">
        <w:trPr>
          <w:trHeight w:val="58"/>
          <w:jc w:val="center"/>
        </w:trPr>
        <w:sdt>
          <w:sdtPr>
            <w:rPr>
              <w:rFonts w:eastAsia="MS Gothic"/>
            </w:rPr>
            <w:id w:val="-20344887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0002BC2A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03F93B9A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Погрузочно-разгрузочные</w:t>
            </w:r>
            <w:r w:rsidRPr="00C60952">
              <w:rPr>
                <w:rFonts w:ascii="Times New Roman" w:hAnsi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0B703A19" w14:textId="77777777" w:rsidR="00F6000D" w:rsidRPr="009B3009" w:rsidRDefault="00C6311F" w:rsidP="00BC122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еремещение, складирование, штабелирование и </w:t>
            </w:r>
            <w:r w:rsidR="00FB218C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др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</w:p>
        </w:tc>
      </w:tr>
      <w:tr w:rsidR="00F6000D" w:rsidRPr="00C60952" w14:paraId="724D0F7B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2799997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7D3DFC6F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4E0A23BC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Перевозка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7609D569" w14:textId="47D47E24" w:rsidR="00F6000D" w:rsidRPr="009B3009" w:rsidRDefault="009B3009" w:rsidP="00C6311F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Наличие собственного </w:t>
            </w:r>
            <w:r w:rsid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а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втомобильн</w:t>
            </w:r>
            <w:r w:rsid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ого</w:t>
            </w:r>
            <w:r w:rsidR="00C6311F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транспорт</w:t>
            </w:r>
            <w:r w:rsid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а</w:t>
            </w:r>
          </w:p>
        </w:tc>
      </w:tr>
      <w:tr w:rsidR="00F6000D" w:rsidRPr="00C60952" w14:paraId="4BC2D9FC" w14:textId="77777777" w:rsidTr="00C60952">
        <w:trPr>
          <w:trHeight w:val="134"/>
          <w:jc w:val="center"/>
        </w:trPr>
        <w:sdt>
          <w:sdtPr>
            <w:rPr>
              <w:rFonts w:eastAsia="MS Gothic"/>
            </w:rPr>
            <w:id w:val="-2083458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1157E8EF" w14:textId="77777777" w:rsidR="00F6000D" w:rsidRPr="00C60952" w:rsidRDefault="00F976C6" w:rsidP="00C60952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48FC70D" w14:textId="77777777" w:rsidR="00F6000D" w:rsidRPr="00C60952" w:rsidRDefault="00F6000D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Установка,</w:t>
            </w:r>
            <w:r w:rsidRPr="00C60952">
              <w:rPr>
                <w:rFonts w:ascii="Times New Roman" w:hAnsi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монтаж,</w:t>
            </w:r>
            <w:r w:rsidRPr="00C60952">
              <w:rPr>
                <w:rFonts w:ascii="Times New Roman" w:hAnsi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="00C60952">
              <w:rPr>
                <w:rFonts w:ascii="Times New Roman" w:hAnsi="Times New Roman"/>
                <w:sz w:val="24"/>
                <w:szCs w:val="24"/>
                <w:lang w:val="ru-RU"/>
              </w:rPr>
              <w:t>пуско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наладочные</w:t>
            </w:r>
            <w:r w:rsidRPr="00C60952">
              <w:rPr>
                <w:rFonts w:ascii="Times New Roman" w:hAnsi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4AD440B2" w14:textId="77777777" w:rsidR="00F6000D" w:rsidRPr="009B3009" w:rsidRDefault="00C6311F" w:rsidP="006928DE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М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онтаж оборудования, прокладка сетей, подключение и </w:t>
            </w:r>
            <w:r w:rsidR="00FB218C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др</w:t>
            </w:r>
            <w:r w:rsidR="006928DE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</w:p>
        </w:tc>
      </w:tr>
      <w:tr w:rsidR="00123A44" w:rsidRPr="00C60952" w14:paraId="3C3100F4" w14:textId="77777777" w:rsidTr="00C60952">
        <w:trPr>
          <w:trHeight w:val="323"/>
          <w:jc w:val="center"/>
        </w:trPr>
        <w:sdt>
          <w:sdtPr>
            <w:rPr>
              <w:rFonts w:eastAsia="MS Gothic"/>
            </w:rPr>
            <w:id w:val="983049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0D3172EA" w14:textId="77777777" w:rsidR="00123A44" w:rsidRPr="00C60952" w:rsidRDefault="00F976C6" w:rsidP="00123A44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3D1230BB" w14:textId="77777777" w:rsidR="00123A44" w:rsidRPr="00C60952" w:rsidRDefault="00123A44" w:rsidP="00123A44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Сервисное</w:t>
            </w:r>
            <w:r w:rsidRPr="00C60952">
              <w:rPr>
                <w:rFonts w:ascii="Times New Roman" w:hAnsi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обслуживание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7DE458D6" w14:textId="77777777" w:rsidR="00123A44" w:rsidRPr="009B3009" w:rsidRDefault="00986B30" w:rsidP="00123A44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Г</w:t>
            </w:r>
            <w:r w:rsidR="00123A44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арантийные, постгарантийные и др.</w:t>
            </w:r>
          </w:p>
        </w:tc>
      </w:tr>
      <w:tr w:rsidR="0053556B" w:rsidRPr="00C60952" w14:paraId="4E852731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14530556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3EFE6A2E" w14:textId="77777777" w:rsidR="0053556B" w:rsidRPr="00C60952" w:rsidRDefault="00F976C6" w:rsidP="0053556B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413C42DF" w14:textId="77777777" w:rsidR="0053556B" w:rsidRPr="00C60952" w:rsidRDefault="0053556B" w:rsidP="0053556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Ремонт,</w:t>
            </w:r>
            <w:r w:rsidRPr="00C60952">
              <w:rPr>
                <w:rFonts w:ascii="Times New Roman" w:hAnsi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модернизация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3FDE4EE3" w14:textId="77777777" w:rsidR="0053556B" w:rsidRPr="009B3009" w:rsidRDefault="00986B30" w:rsidP="0053556B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</w:t>
            </w:r>
            <w:r w:rsidR="0053556B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емонт, восстановление</w:t>
            </w:r>
            <w:r w:rsidR="004116C2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, модернизация</w:t>
            </w:r>
            <w:r w:rsidR="0053556B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и др.</w:t>
            </w:r>
          </w:p>
        </w:tc>
      </w:tr>
      <w:tr w:rsidR="0053556B" w:rsidRPr="00C60952" w14:paraId="4BEC2AE1" w14:textId="77777777" w:rsidTr="00C60952">
        <w:trPr>
          <w:trHeight w:val="321"/>
          <w:jc w:val="center"/>
        </w:trPr>
        <w:sdt>
          <w:sdtPr>
            <w:rPr>
              <w:rFonts w:eastAsia="MS Gothic"/>
            </w:rPr>
            <w:id w:val="4485898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4" w:type="dxa"/>
                <w:tcMar>
                  <w:left w:w="57" w:type="dxa"/>
                  <w:right w:w="57" w:type="dxa"/>
                </w:tcMar>
                <w:vAlign w:val="center"/>
              </w:tcPr>
              <w:p w14:paraId="653D5CA3" w14:textId="77777777" w:rsidR="0053556B" w:rsidRPr="00C60952" w:rsidRDefault="00F976C6" w:rsidP="0053556B">
                <w:pPr>
                  <w:jc w:val="center"/>
                  <w:rPr>
                    <w:rFonts w:ascii="Times New Roman" w:hAnsi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4686" w:type="dxa"/>
            <w:tcMar>
              <w:left w:w="57" w:type="dxa"/>
              <w:right w:w="57" w:type="dxa"/>
            </w:tcMar>
            <w:vAlign w:val="center"/>
          </w:tcPr>
          <w:p w14:paraId="7E17D13F" w14:textId="77777777" w:rsidR="0053556B" w:rsidRPr="00C60952" w:rsidRDefault="0053556B" w:rsidP="0053556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C60952">
              <w:rPr>
                <w:rFonts w:ascii="Times New Roman" w:hAnsi="Times New Roman"/>
                <w:sz w:val="24"/>
                <w:szCs w:val="24"/>
                <w:lang w:val="ru-RU"/>
              </w:rPr>
              <w:t>Утилизация</w:t>
            </w:r>
          </w:p>
        </w:tc>
        <w:tc>
          <w:tcPr>
            <w:tcW w:w="4369" w:type="dxa"/>
            <w:tcMar>
              <w:left w:w="57" w:type="dxa"/>
              <w:right w:w="57" w:type="dxa"/>
            </w:tcMar>
            <w:vAlign w:val="center"/>
          </w:tcPr>
          <w:p w14:paraId="72C35DA3" w14:textId="77777777" w:rsidR="0053556B" w:rsidRPr="009B3009" w:rsidRDefault="00986B30" w:rsidP="0053556B">
            <w:pPr>
              <w:jc w:val="both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/>
              </w:rPr>
            </w:pPr>
            <w:r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З</w:t>
            </w:r>
            <w:r w:rsidR="0053556B" w:rsidRPr="009B3009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ахоронение, переработка, повторное использование и др.</w:t>
            </w:r>
          </w:p>
        </w:tc>
      </w:tr>
    </w:tbl>
    <w:p w14:paraId="3E35CC89" w14:textId="77777777" w:rsidR="00ED54D3" w:rsidRDefault="00ED54D3" w:rsidP="00ED54D3"/>
    <w:p w14:paraId="30F47298" w14:textId="42A4CAE4" w:rsidR="00A87179" w:rsidRPr="00507E4D" w:rsidRDefault="00ED54D3" w:rsidP="00ED54D3">
      <w:pPr>
        <w:rPr>
          <w:sz w:val="28"/>
          <w:szCs w:val="28"/>
        </w:rPr>
      </w:pPr>
      <w:r w:rsidRPr="00ED54D3">
        <w:rPr>
          <w:b/>
          <w:sz w:val="28"/>
          <w:szCs w:val="28"/>
        </w:rPr>
        <w:t xml:space="preserve">6. </w:t>
      </w:r>
      <w:r w:rsidR="00A87179" w:rsidRPr="00ED54D3">
        <w:rPr>
          <w:b/>
          <w:sz w:val="28"/>
          <w:szCs w:val="28"/>
        </w:rPr>
        <w:t xml:space="preserve">Организация передает на аутсорсинг следующие </w:t>
      </w:r>
      <w:proofErr w:type="gramStart"/>
      <w:r w:rsidR="00A87179" w:rsidRPr="00ED54D3">
        <w:rPr>
          <w:b/>
          <w:sz w:val="28"/>
          <w:szCs w:val="28"/>
        </w:rPr>
        <w:t>процессы:</w:t>
      </w:r>
      <w:r w:rsidR="00507E4D" w:rsidRPr="00507E4D">
        <w:rPr>
          <w:sz w:val="28"/>
          <w:szCs w:val="28"/>
          <w:highlight w:val="green"/>
        </w:rPr>
        <w:t>СВ</w:t>
      </w:r>
      <w:proofErr w:type="gramEnd"/>
      <w:r w:rsidR="00507E4D" w:rsidRPr="00507E4D">
        <w:rPr>
          <w:sz w:val="28"/>
          <w:szCs w:val="28"/>
          <w:highlight w:val="green"/>
        </w:rPr>
        <w:t>7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1"/>
        <w:gridCol w:w="3838"/>
        <w:gridCol w:w="5245"/>
      </w:tblGrid>
      <w:tr w:rsidR="00ED54D3" w:rsidRPr="00ED54D3" w14:paraId="499CF3D1" w14:textId="77777777" w:rsidTr="00ED54D3">
        <w:trPr>
          <w:trHeight w:val="58"/>
          <w:jc w:val="center"/>
        </w:trPr>
        <w:tc>
          <w:tcPr>
            <w:tcW w:w="551" w:type="dxa"/>
            <w:vAlign w:val="center"/>
          </w:tcPr>
          <w:p w14:paraId="2CDD0E5B" w14:textId="77777777" w:rsidR="00ED54D3" w:rsidRPr="00ED54D3" w:rsidRDefault="00ED54D3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3838" w:type="dxa"/>
            <w:vAlign w:val="center"/>
          </w:tcPr>
          <w:p w14:paraId="377C8A6E" w14:textId="77777777" w:rsidR="00ED54D3" w:rsidRPr="00ED54D3" w:rsidRDefault="00ED54D3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Процесс:</w:t>
            </w:r>
          </w:p>
        </w:tc>
        <w:tc>
          <w:tcPr>
            <w:tcW w:w="5245" w:type="dxa"/>
            <w:vAlign w:val="center"/>
          </w:tcPr>
          <w:p w14:paraId="3FD781D7" w14:textId="77777777" w:rsidR="00ED54D3" w:rsidRPr="00ED54D3" w:rsidRDefault="00ED54D3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Поставщик:</w:t>
            </w:r>
          </w:p>
        </w:tc>
      </w:tr>
      <w:tr w:rsidR="00D51C42" w:rsidRPr="00ED54D3" w14:paraId="13AD6F55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2542632F" w14:textId="11E0820C" w:rsidR="00D51C42" w:rsidRPr="00ED54D3" w:rsidRDefault="0059757C" w:rsidP="00D51C4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3838" w:type="dxa"/>
          </w:tcPr>
          <w:p w14:paraId="7EE3B5C5" w14:textId="6F8B1569" w:rsidR="00D51C42" w:rsidRPr="0059757C" w:rsidRDefault="0059757C" w:rsidP="00D51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5245" w:type="dxa"/>
          </w:tcPr>
          <w:p w14:paraId="00C15383" w14:textId="24246828" w:rsidR="00D51C42" w:rsidRPr="00AF1863" w:rsidRDefault="0059757C" w:rsidP="00D51C42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</w:p>
        </w:tc>
      </w:tr>
    </w:tbl>
    <w:p w14:paraId="0FD8C0D5" w14:textId="77777777" w:rsidR="00FE46E5" w:rsidRDefault="00FE46E5" w:rsidP="00C60952">
      <w:pPr>
        <w:widowControl w:val="0"/>
        <w:autoSpaceDE w:val="0"/>
        <w:autoSpaceDN w:val="0"/>
        <w:rPr>
          <w:rFonts w:cs="Times New Roman"/>
        </w:rPr>
      </w:pPr>
    </w:p>
    <w:p w14:paraId="5DE9F425" w14:textId="77777777" w:rsidR="0059757C" w:rsidRDefault="0059757C" w:rsidP="00C60952">
      <w:pPr>
        <w:widowControl w:val="0"/>
        <w:autoSpaceDE w:val="0"/>
        <w:autoSpaceDN w:val="0"/>
        <w:rPr>
          <w:rFonts w:cs="Times New Roman"/>
        </w:rPr>
      </w:pPr>
    </w:p>
    <w:p w14:paraId="30284358" w14:textId="77777777" w:rsidR="0059757C" w:rsidRDefault="0059757C" w:rsidP="00C60952">
      <w:pPr>
        <w:widowControl w:val="0"/>
        <w:autoSpaceDE w:val="0"/>
        <w:autoSpaceDN w:val="0"/>
        <w:rPr>
          <w:rFonts w:cs="Times New Roman"/>
        </w:rPr>
      </w:pPr>
    </w:p>
    <w:p w14:paraId="5425183C" w14:textId="77777777" w:rsidR="0059757C" w:rsidRPr="00ED54D3" w:rsidRDefault="0059757C" w:rsidP="00C60952">
      <w:pPr>
        <w:widowControl w:val="0"/>
        <w:autoSpaceDE w:val="0"/>
        <w:autoSpaceDN w:val="0"/>
        <w:rPr>
          <w:rFonts w:cs="Times New Roman"/>
        </w:rPr>
      </w:pPr>
    </w:p>
    <w:p w14:paraId="096A56B1" w14:textId="77777777" w:rsidR="00A87179" w:rsidRPr="00C60952" w:rsidRDefault="00EE5F88" w:rsidP="00C60952">
      <w:pPr>
        <w:widowControl w:val="0"/>
        <w:rPr>
          <w:rFonts w:cs="Times New Roman"/>
          <w:b/>
          <w:bCs/>
          <w:sz w:val="28"/>
          <w:szCs w:val="28"/>
        </w:rPr>
      </w:pPr>
      <w:r w:rsidRPr="00C60952">
        <w:rPr>
          <w:rFonts w:cs="Times New Roman"/>
          <w:b/>
          <w:bCs/>
          <w:sz w:val="28"/>
          <w:szCs w:val="28"/>
        </w:rPr>
        <w:t>Общие сведения</w:t>
      </w:r>
      <w:r w:rsidR="004628E6" w:rsidRPr="00C60952">
        <w:rPr>
          <w:rFonts w:cs="Times New Roman"/>
          <w:b/>
          <w:bCs/>
          <w:sz w:val="28"/>
          <w:szCs w:val="28"/>
        </w:rPr>
        <w:t xml:space="preserve"> об организации</w:t>
      </w:r>
      <w:r w:rsidR="00ED54D3">
        <w:rPr>
          <w:rFonts w:cs="Times New Roman"/>
          <w:b/>
          <w:bCs/>
          <w:sz w:val="28"/>
          <w:szCs w:val="28"/>
        </w:rPr>
        <w:t>:</w:t>
      </w:r>
    </w:p>
    <w:tbl>
      <w:tblPr>
        <w:tblStyle w:val="TableNormal"/>
        <w:tblW w:w="965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06"/>
        <w:gridCol w:w="5544"/>
      </w:tblGrid>
      <w:tr w:rsidR="00ED54D3" w:rsidRPr="00ED54D3" w14:paraId="2A5F07C7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4F8C7754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Юридический</w:t>
            </w:r>
            <w:r w:rsidRPr="00ED54D3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адрес:</w:t>
            </w:r>
          </w:p>
        </w:tc>
        <w:tc>
          <w:tcPr>
            <w:tcW w:w="5544" w:type="dxa"/>
            <w:vAlign w:val="center"/>
          </w:tcPr>
          <w:p w14:paraId="5ACA9FBD" w14:textId="77777777" w:rsidR="00ED54D3" w:rsidRPr="0059757C" w:rsidRDefault="00F27FA5" w:rsidP="00BC122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142153, Московская область, городской округ Подольск, деревня </w:t>
            </w:r>
            <w:proofErr w:type="spellStart"/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Слащево</w:t>
            </w:r>
            <w:proofErr w:type="spellEnd"/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, дом  1, строение 1</w:t>
            </w:r>
          </w:p>
        </w:tc>
      </w:tr>
      <w:tr w:rsidR="00ED54D3" w:rsidRPr="00ED54D3" w14:paraId="68396ACB" w14:textId="77777777" w:rsidTr="00ED54D3">
        <w:trPr>
          <w:trHeight w:val="100"/>
          <w:jc w:val="center"/>
        </w:trPr>
        <w:tc>
          <w:tcPr>
            <w:tcW w:w="4106" w:type="dxa"/>
            <w:vAlign w:val="center"/>
          </w:tcPr>
          <w:p w14:paraId="1ABA2946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Адреса мест осуществления</w:t>
            </w:r>
            <w:r w:rsidRPr="00ED54D3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деятельности:</w:t>
            </w:r>
          </w:p>
        </w:tc>
        <w:tc>
          <w:tcPr>
            <w:tcW w:w="5544" w:type="dxa"/>
            <w:vAlign w:val="center"/>
          </w:tcPr>
          <w:p w14:paraId="72CE1CF2" w14:textId="1C6F45CB" w:rsidR="00ED54D3" w:rsidRPr="0059757C" w:rsidRDefault="00227180" w:rsidP="00FE46E5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>СВ3</w:t>
            </w:r>
            <w:r w:rsidR="00C428E2"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142153, Московская область, городской округ Подольск, деревня </w:t>
            </w:r>
            <w:proofErr w:type="spellStart"/>
            <w:r w:rsidR="00C428E2"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Слащево</w:t>
            </w:r>
            <w:proofErr w:type="spellEnd"/>
            <w:r w:rsidR="00C428E2"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, дом  1, строение 1</w:t>
            </w:r>
          </w:p>
        </w:tc>
      </w:tr>
      <w:tr w:rsidR="00ED54D3" w:rsidRPr="00ED54D3" w14:paraId="25739DCB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7DC2E9C0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Дата</w:t>
            </w:r>
            <w:r w:rsidRPr="00ED54D3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ввода</w:t>
            </w:r>
            <w:r w:rsidRPr="00ED54D3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</w:t>
            </w:r>
            <w:r w:rsidRPr="00ED54D3">
              <w:rPr>
                <w:rFonts w:ascii="Times New Roman" w:hAnsi="Times New Roman"/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эксплуатацию:</w:t>
            </w:r>
          </w:p>
        </w:tc>
        <w:tc>
          <w:tcPr>
            <w:tcW w:w="5544" w:type="dxa"/>
            <w:vAlign w:val="center"/>
          </w:tcPr>
          <w:p w14:paraId="398E5C31" w14:textId="77777777" w:rsidR="00ED54D3" w:rsidRPr="0059757C" w:rsidRDefault="002663CC" w:rsidP="00BC122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2013г.</w:t>
            </w:r>
          </w:p>
        </w:tc>
      </w:tr>
      <w:tr w:rsidR="00ED54D3" w:rsidRPr="00ED54D3" w14:paraId="2BE6AC54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5F792DFD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Общая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площадь</w:t>
            </w:r>
            <w:r w:rsidRPr="00ED54D3">
              <w:rPr>
                <w:rFonts w:ascii="Times New Roman" w:hAnsi="Times New Roman"/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предприятия:</w:t>
            </w:r>
          </w:p>
        </w:tc>
        <w:tc>
          <w:tcPr>
            <w:tcW w:w="5544" w:type="dxa"/>
            <w:vAlign w:val="center"/>
          </w:tcPr>
          <w:p w14:paraId="46E63A6C" w14:textId="77777777" w:rsidR="00690003" w:rsidRPr="0059757C" w:rsidRDefault="00690003" w:rsidP="00690003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Площадь участка 1,892 Га </w:t>
            </w:r>
          </w:p>
          <w:p w14:paraId="095C1036" w14:textId="77777777" w:rsidR="00ED54D3" w:rsidRPr="0059757C" w:rsidRDefault="00690003" w:rsidP="00690003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Площадь здания адм.-произв. корпуса 18259,8 м</w:t>
            </w:r>
            <w:r w:rsidRPr="0059757C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ru-RU"/>
              </w:rPr>
              <w:t>2</w:t>
            </w:r>
          </w:p>
        </w:tc>
      </w:tr>
      <w:tr w:rsidR="00ED54D3" w:rsidRPr="00ED54D3" w14:paraId="463111B5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4B6DDBA5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Площадь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производственных помещений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:</w:t>
            </w:r>
          </w:p>
        </w:tc>
        <w:tc>
          <w:tcPr>
            <w:tcW w:w="5544" w:type="dxa"/>
            <w:vAlign w:val="center"/>
          </w:tcPr>
          <w:p w14:paraId="50902D92" w14:textId="20706010" w:rsidR="00ED54D3" w:rsidRPr="0059757C" w:rsidRDefault="00690003" w:rsidP="00FE46E5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12264,04 м</w:t>
            </w:r>
            <w:r w:rsidRPr="0059757C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ru-RU"/>
              </w:rPr>
              <w:t>2</w:t>
            </w:r>
            <w:r w:rsidR="0059757C">
              <w:rPr>
                <w:rFonts w:ascii="Times New Roman" w:hAnsi="Times New Roman"/>
                <w:iCs/>
                <w:sz w:val="24"/>
                <w:szCs w:val="24"/>
                <w:vertAlign w:val="superscript"/>
                <w:lang w:val="ru-RU"/>
              </w:rPr>
              <w:t xml:space="preserve">  </w:t>
            </w:r>
            <w:r w:rsid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</w:tr>
      <w:tr w:rsidR="00ED54D3" w:rsidRPr="00ED54D3" w14:paraId="1B78511E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63811429" w14:textId="77777777" w:rsidR="00ED54D3" w:rsidRPr="00ED54D3" w:rsidRDefault="00ED54D3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Общая численность рабочих,</w:t>
            </w:r>
            <w:r w:rsidRPr="00ED54D3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задействованных</w:t>
            </w:r>
            <w:r w:rsidRPr="00ED54D3">
              <w:rPr>
                <w:rFonts w:ascii="Times New Roman" w:hAnsi="Times New Roman"/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при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выпуске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5544" w:type="dxa"/>
            <w:vAlign w:val="center"/>
          </w:tcPr>
          <w:p w14:paraId="69EF46B4" w14:textId="77777777" w:rsidR="00ED54D3" w:rsidRPr="0059757C" w:rsidRDefault="00A53683" w:rsidP="00A53683">
            <w:pPr>
              <w:tabs>
                <w:tab w:val="left" w:pos="2499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highlight w:val="yellow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217</w:t>
            </w:r>
            <w:r w:rsidR="00E56C55"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</w:tr>
      <w:tr w:rsidR="00FE46E5" w:rsidRPr="00ED54D3" w14:paraId="155004D1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71CCAAB0" w14:textId="77777777" w:rsidR="00FE46E5" w:rsidRPr="00ED54D3" w:rsidRDefault="00FE46E5" w:rsidP="00FE46E5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Общая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численность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специалистов (инженерно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-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технического</w:t>
            </w:r>
            <w:r w:rsidRPr="00ED54D3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персонала)</w:t>
            </w:r>
          </w:p>
        </w:tc>
        <w:tc>
          <w:tcPr>
            <w:tcW w:w="5544" w:type="dxa"/>
            <w:vAlign w:val="center"/>
          </w:tcPr>
          <w:p w14:paraId="53BD0405" w14:textId="77777777" w:rsidR="00FE46E5" w:rsidRPr="0059757C" w:rsidRDefault="00A53683" w:rsidP="00A53683">
            <w:pPr>
              <w:tabs>
                <w:tab w:val="left" w:pos="2499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89</w:t>
            </w:r>
          </w:p>
        </w:tc>
      </w:tr>
      <w:tr w:rsidR="00FE46E5" w:rsidRPr="00ED54D3" w14:paraId="67B3C7F4" w14:textId="77777777" w:rsidTr="00ED54D3">
        <w:trPr>
          <w:trHeight w:val="258"/>
          <w:jc w:val="center"/>
        </w:trPr>
        <w:tc>
          <w:tcPr>
            <w:tcW w:w="4106" w:type="dxa"/>
            <w:vAlign w:val="center"/>
          </w:tcPr>
          <w:p w14:paraId="39D586F7" w14:textId="77777777" w:rsidR="00FE46E5" w:rsidRPr="00ED54D3" w:rsidRDefault="00FE46E5" w:rsidP="00FE46E5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Численность персонала в</w:t>
            </w:r>
            <w:r w:rsidRPr="00ED54D3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системе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менеджмента</w:t>
            </w:r>
          </w:p>
        </w:tc>
        <w:tc>
          <w:tcPr>
            <w:tcW w:w="5544" w:type="dxa"/>
            <w:vAlign w:val="center"/>
          </w:tcPr>
          <w:p w14:paraId="4FA77EAE" w14:textId="52D9E17F" w:rsidR="00FE46E5" w:rsidRPr="0059757C" w:rsidRDefault="00227180" w:rsidP="00A53683">
            <w:pPr>
              <w:tabs>
                <w:tab w:val="left" w:pos="2499"/>
              </w:tabs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>СВ4</w:t>
            </w:r>
            <w:r w:rsidR="0059757C"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331</w:t>
            </w:r>
          </w:p>
        </w:tc>
      </w:tr>
      <w:tr w:rsidR="00DD4191" w:rsidRPr="00ED54D3" w14:paraId="707E6F55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770AC74F" w14:textId="77777777" w:rsidR="00DD4191" w:rsidRPr="00ED54D3" w:rsidRDefault="00DD4191" w:rsidP="00DD4191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Режим работы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(количество смен / часы работы)</w:t>
            </w:r>
          </w:p>
        </w:tc>
        <w:tc>
          <w:tcPr>
            <w:tcW w:w="5544" w:type="dxa"/>
            <w:vAlign w:val="center"/>
          </w:tcPr>
          <w:p w14:paraId="738D2293" w14:textId="32A07860" w:rsidR="002055E7" w:rsidRPr="0059757C" w:rsidRDefault="002055E7" w:rsidP="002055E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Режим работы административных и инженерно-технических подразделений: 1 смена</w:t>
            </w:r>
            <w:r w:rsidR="00227180"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 xml:space="preserve"> </w:t>
            </w:r>
            <w:r w:rsidR="00227180"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>СВ5</w:t>
            </w:r>
          </w:p>
          <w:p w14:paraId="08744B6E" w14:textId="77777777" w:rsidR="00DD4191" w:rsidRPr="0059757C" w:rsidRDefault="002055E7" w:rsidP="002055E7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Режим работы производственных подразделений: 1 смена</w:t>
            </w:r>
          </w:p>
        </w:tc>
      </w:tr>
      <w:tr w:rsidR="00DD4191" w:rsidRPr="00ED54D3" w14:paraId="3CD0A639" w14:textId="77777777" w:rsidTr="00ED54D3">
        <w:trPr>
          <w:trHeight w:val="58"/>
          <w:jc w:val="center"/>
        </w:trPr>
        <w:tc>
          <w:tcPr>
            <w:tcW w:w="4106" w:type="dxa"/>
            <w:vAlign w:val="center"/>
          </w:tcPr>
          <w:p w14:paraId="3D820ECF" w14:textId="77777777" w:rsidR="00DD4191" w:rsidRPr="00ED54D3" w:rsidRDefault="00DD4191" w:rsidP="00DD4191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Общий объем производства</w:t>
            </w:r>
            <w:r w:rsidRPr="00ED54D3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5544" w:type="dxa"/>
            <w:vAlign w:val="center"/>
          </w:tcPr>
          <w:p w14:paraId="35BA7A08" w14:textId="77777777" w:rsidR="00DD4191" w:rsidRDefault="002055E7" w:rsidP="00482F1B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Производство продукции начато с 11.10.2001 г</w:t>
            </w:r>
          </w:p>
          <w:p w14:paraId="417EE980" w14:textId="650B5105" w:rsidR="0059757C" w:rsidRPr="0059757C" w:rsidRDefault="0059757C" w:rsidP="0059757C">
            <w:pPr>
              <w:jc w:val="both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</w:p>
        </w:tc>
      </w:tr>
    </w:tbl>
    <w:p w14:paraId="2B85A091" w14:textId="77777777" w:rsidR="00ED54D3" w:rsidRDefault="00ED54D3" w:rsidP="00ED54D3"/>
    <w:p w14:paraId="406D9592" w14:textId="77777777" w:rsidR="00A87179" w:rsidRPr="00ED54D3" w:rsidRDefault="00ED54D3" w:rsidP="00ED54D3">
      <w:pPr>
        <w:jc w:val="both"/>
        <w:rPr>
          <w:b/>
          <w:sz w:val="28"/>
          <w:szCs w:val="28"/>
        </w:rPr>
      </w:pPr>
      <w:r w:rsidRPr="00ED54D3">
        <w:rPr>
          <w:b/>
          <w:sz w:val="28"/>
          <w:szCs w:val="28"/>
        </w:rPr>
        <w:t xml:space="preserve">7. </w:t>
      </w:r>
      <w:r w:rsidR="00A87179" w:rsidRPr="00ED54D3">
        <w:rPr>
          <w:b/>
          <w:sz w:val="28"/>
          <w:szCs w:val="28"/>
        </w:rPr>
        <w:t>Для изготовления продукции организация закупает сырье, материалы и комплектующие изделия следующих производителей:</w:t>
      </w:r>
    </w:p>
    <w:tbl>
      <w:tblPr>
        <w:tblStyle w:val="TableNormal"/>
        <w:tblW w:w="96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1"/>
        <w:gridCol w:w="4547"/>
        <w:gridCol w:w="4571"/>
      </w:tblGrid>
      <w:tr w:rsidR="00A87179" w:rsidRPr="00ED54D3" w14:paraId="5E8A5711" w14:textId="77777777" w:rsidTr="00ED54D3">
        <w:trPr>
          <w:trHeight w:val="58"/>
          <w:jc w:val="center"/>
        </w:trPr>
        <w:tc>
          <w:tcPr>
            <w:tcW w:w="551" w:type="dxa"/>
            <w:vAlign w:val="center"/>
          </w:tcPr>
          <w:p w14:paraId="470FD309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4547" w:type="dxa"/>
            <w:vAlign w:val="center"/>
          </w:tcPr>
          <w:p w14:paraId="451FE7AC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Производитель</w:t>
            </w:r>
            <w:r w:rsidRPr="00ED54D3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Pr="00ED54D3">
              <w:rPr>
                <w:rFonts w:ascii="Times New Roman" w:hAnsi="Times New Roman"/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поставщик</w:t>
            </w:r>
          </w:p>
        </w:tc>
        <w:tc>
          <w:tcPr>
            <w:tcW w:w="4571" w:type="dxa"/>
            <w:vAlign w:val="center"/>
          </w:tcPr>
          <w:p w14:paraId="74077E6F" w14:textId="77777777" w:rsidR="00A87179" w:rsidRPr="00ED54D3" w:rsidRDefault="00A87179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Сырье,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материалы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комплектующие</w:t>
            </w:r>
          </w:p>
        </w:tc>
      </w:tr>
      <w:tr w:rsidR="008D3AA8" w:rsidRPr="00ED54D3" w14:paraId="735DF0EF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7C3B12D8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</w:t>
            </w:r>
          </w:p>
        </w:tc>
        <w:tc>
          <w:tcPr>
            <w:tcW w:w="4547" w:type="dxa"/>
          </w:tcPr>
          <w:p w14:paraId="014EE959" w14:textId="77777777" w:rsidR="008D3AA8" w:rsidRPr="008D3AA8" w:rsidRDefault="008D3AA8" w:rsidP="008D3AA8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«АРМОТЕХ-РУС»</w:t>
            </w:r>
          </w:p>
        </w:tc>
        <w:tc>
          <w:tcPr>
            <w:tcW w:w="4571" w:type="dxa"/>
          </w:tcPr>
          <w:p w14:paraId="4B5ABEFE" w14:textId="77777777" w:rsidR="008D3AA8" w:rsidRPr="00AF1863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Баллон металлокомпозитный ВМК6,8-139-300_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GOST</w:t>
            </w: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М18х1,5 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Arm</w:t>
            </w: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/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1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V</w:t>
            </w: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, договор</w:t>
            </w: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АТР-09-2021</w:t>
            </w:r>
          </w:p>
        </w:tc>
      </w:tr>
      <w:tr w:rsidR="008D3AA8" w:rsidRPr="00ED54D3" w14:paraId="27491154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75F1043F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2</w:t>
            </w:r>
          </w:p>
        </w:tc>
        <w:tc>
          <w:tcPr>
            <w:tcW w:w="4547" w:type="dxa"/>
          </w:tcPr>
          <w:p w14:paraId="3A3CD5A8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 ГК СТАЛЬНОЙ ДОМ»</w:t>
            </w:r>
          </w:p>
        </w:tc>
        <w:tc>
          <w:tcPr>
            <w:tcW w:w="4571" w:type="dxa"/>
          </w:tcPr>
          <w:p w14:paraId="4ADD4FBE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Металлопродукция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договор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18/21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ab/>
              <w:t>02.03.2018г.</w:t>
            </w:r>
          </w:p>
        </w:tc>
      </w:tr>
      <w:tr w:rsidR="008D3AA8" w:rsidRPr="00ED54D3" w14:paraId="6C8EBA94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392A8D2C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3</w:t>
            </w:r>
          </w:p>
        </w:tc>
        <w:tc>
          <w:tcPr>
            <w:tcW w:w="4547" w:type="dxa"/>
          </w:tcPr>
          <w:p w14:paraId="307699AB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АО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Искож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50F1EFF0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Ткань Т-11-2, Лента Т-11Л Договор 12.2/230 от 15.07.2019г</w:t>
            </w:r>
          </w:p>
        </w:tc>
      </w:tr>
      <w:tr w:rsidR="008D3AA8" w:rsidRPr="00ED54D3" w14:paraId="0A8AAD60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3A98AB4A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4</w:t>
            </w:r>
          </w:p>
        </w:tc>
        <w:tc>
          <w:tcPr>
            <w:tcW w:w="4547" w:type="dxa"/>
          </w:tcPr>
          <w:p w14:paraId="0DF0028A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Камоцци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Пневматика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4B9E14A4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Соединительная розетка спец (-50С),  Договор 17002-006 от 11.01.2017г</w:t>
            </w:r>
          </w:p>
        </w:tc>
      </w:tr>
      <w:tr w:rsidR="008D3AA8" w:rsidRPr="00ED54D3" w14:paraId="0DE3C622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0529EE88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5</w:t>
            </w:r>
          </w:p>
        </w:tc>
        <w:tc>
          <w:tcPr>
            <w:tcW w:w="4547" w:type="dxa"/>
          </w:tcPr>
          <w:p w14:paraId="34B082CA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ОАО « КУЗОЦМ»</w:t>
            </w:r>
          </w:p>
        </w:tc>
        <w:tc>
          <w:tcPr>
            <w:tcW w:w="4571" w:type="dxa"/>
          </w:tcPr>
          <w:p w14:paraId="72965FBD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Металлопродукция, Договор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05-43-17-П от 02.02.2017г</w:t>
            </w:r>
          </w:p>
        </w:tc>
      </w:tr>
      <w:tr w:rsidR="008D3AA8" w:rsidRPr="00ED54D3" w14:paraId="17DD77D7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7634AC30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6</w:t>
            </w:r>
          </w:p>
        </w:tc>
        <w:tc>
          <w:tcPr>
            <w:tcW w:w="4547" w:type="dxa"/>
          </w:tcPr>
          <w:p w14:paraId="5DBEA339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ЗАО НПП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Маштест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7588B039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Баллон БК-7-300 С,  договор 2022177100602000000000000/483-МТ-20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 xml:space="preserve"> от 22.05.2020 г</w:t>
            </w:r>
          </w:p>
        </w:tc>
      </w:tr>
      <w:tr w:rsidR="008D3AA8" w:rsidRPr="00ED54D3" w14:paraId="5276E7CA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264B339F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7</w:t>
            </w:r>
          </w:p>
        </w:tc>
        <w:tc>
          <w:tcPr>
            <w:tcW w:w="4547" w:type="dxa"/>
          </w:tcPr>
          <w:p w14:paraId="2E081D4D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ЗАО «МПО 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Электромонтаж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0858D1D7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Электротехнические изделия,  Договор 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ПТС 102 от 01.06.2017г</w:t>
            </w:r>
          </w:p>
        </w:tc>
      </w:tr>
      <w:tr w:rsidR="008D3AA8" w:rsidRPr="00ED54D3" w14:paraId="5B29DB3F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36A7238C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8</w:t>
            </w:r>
          </w:p>
        </w:tc>
        <w:tc>
          <w:tcPr>
            <w:tcW w:w="4547" w:type="dxa"/>
          </w:tcPr>
          <w:p w14:paraId="450B92AB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«НИИЭМИ»</w:t>
            </w:r>
          </w:p>
        </w:tc>
        <w:tc>
          <w:tcPr>
            <w:tcW w:w="4571" w:type="dxa"/>
          </w:tcPr>
          <w:p w14:paraId="680677AB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Ткань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ММТОС-02,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Договор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229/1-2017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17.08.2017</w:t>
            </w:r>
          </w:p>
        </w:tc>
      </w:tr>
      <w:tr w:rsidR="008D3AA8" w:rsidRPr="00ED54D3" w14:paraId="39FDEB17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6FCCF0F3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9</w:t>
            </w:r>
          </w:p>
        </w:tc>
        <w:tc>
          <w:tcPr>
            <w:tcW w:w="4547" w:type="dxa"/>
          </w:tcPr>
          <w:p w14:paraId="24449E27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ОАО «Новогрудский завод газовой аппаратуры»</w:t>
            </w:r>
          </w:p>
        </w:tc>
        <w:tc>
          <w:tcPr>
            <w:tcW w:w="4571" w:type="dxa"/>
          </w:tcPr>
          <w:p w14:paraId="77740C04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Корпус ПТС 61.07.01.101Ш, Договор 25102017-2 от 25.10.2017 г</w:t>
            </w:r>
          </w:p>
        </w:tc>
      </w:tr>
      <w:tr w:rsidR="008D3AA8" w:rsidRPr="00ED54D3" w14:paraId="48E9D5D3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5D30B1F0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10</w:t>
            </w:r>
          </w:p>
        </w:tc>
        <w:tc>
          <w:tcPr>
            <w:tcW w:w="4547" w:type="dxa"/>
          </w:tcPr>
          <w:p w14:paraId="30272333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«НПП РАДИАПЛАСТ-Д»</w:t>
            </w:r>
          </w:p>
        </w:tc>
        <w:tc>
          <w:tcPr>
            <w:tcW w:w="4571" w:type="dxa"/>
          </w:tcPr>
          <w:p w14:paraId="687E1B4A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Заготовки из ПА, Договор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233 от 10.10.2018г</w:t>
            </w:r>
          </w:p>
        </w:tc>
      </w:tr>
      <w:tr w:rsidR="008D3AA8" w:rsidRPr="00ED54D3" w14:paraId="02457197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4DBCE7BA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11</w:t>
            </w:r>
          </w:p>
        </w:tc>
        <w:tc>
          <w:tcPr>
            <w:tcW w:w="4547" w:type="dxa"/>
          </w:tcPr>
          <w:p w14:paraId="6312AFDF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Одинцовский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Завод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РТИ»</w:t>
            </w:r>
          </w:p>
        </w:tc>
        <w:tc>
          <w:tcPr>
            <w:tcW w:w="4571" w:type="dxa"/>
          </w:tcPr>
          <w:p w14:paraId="5EF1EE07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Кольцо 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EPDM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,  Договор 03-06/02-21 от 18.02.2021г</w:t>
            </w:r>
          </w:p>
        </w:tc>
      </w:tr>
      <w:tr w:rsidR="008D3AA8" w:rsidRPr="00ED54D3" w14:paraId="27A0B66E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3D2368AD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12</w:t>
            </w:r>
          </w:p>
        </w:tc>
        <w:tc>
          <w:tcPr>
            <w:tcW w:w="4547" w:type="dxa"/>
          </w:tcPr>
          <w:p w14:paraId="12737EE2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«ППСЗ»</w:t>
            </w:r>
          </w:p>
        </w:tc>
        <w:tc>
          <w:tcPr>
            <w:tcW w:w="4571" w:type="dxa"/>
          </w:tcPr>
          <w:p w14:paraId="73D759E6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Корпус ПТС 75.00.00.101, Крышка ПТС 75.00.00.201, договор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20-15/04/2021 от 05.04.2021г</w:t>
            </w:r>
          </w:p>
        </w:tc>
      </w:tr>
      <w:tr w:rsidR="008D3AA8" w:rsidRPr="00ED54D3" w14:paraId="224F2353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5B8366C3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13</w:t>
            </w:r>
          </w:p>
        </w:tc>
        <w:tc>
          <w:tcPr>
            <w:tcW w:w="4547" w:type="dxa"/>
          </w:tcPr>
          <w:p w14:paraId="5B0A27A5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Контрагент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: ООО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Промбез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2F9FD8DB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Маска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«Panorama Nova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Standart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P»,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договор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391/21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22.09.2021г</w:t>
            </w:r>
          </w:p>
        </w:tc>
      </w:tr>
      <w:tr w:rsidR="008D3AA8" w:rsidRPr="00ED54D3" w14:paraId="234D679B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510AF1DB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14</w:t>
            </w:r>
          </w:p>
        </w:tc>
        <w:tc>
          <w:tcPr>
            <w:tcW w:w="4547" w:type="dxa"/>
          </w:tcPr>
          <w:p w14:paraId="2BED3C12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«РЕАМ-РТИ»</w:t>
            </w:r>
          </w:p>
        </w:tc>
        <w:tc>
          <w:tcPr>
            <w:tcW w:w="4571" w:type="dxa"/>
          </w:tcPr>
          <w:p w14:paraId="47264C64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Кольцо, муляж головы человека, трубка гофрированная, договор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96/Р-19</w:t>
            </w: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ab/>
              <w:t>от 22.04.2019г</w:t>
            </w:r>
          </w:p>
        </w:tc>
      </w:tr>
      <w:tr w:rsidR="008D3AA8" w:rsidRPr="00ED54D3" w14:paraId="57C731C7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6B8C5F87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15</w:t>
            </w:r>
          </w:p>
        </w:tc>
        <w:tc>
          <w:tcPr>
            <w:tcW w:w="4547" w:type="dxa"/>
          </w:tcPr>
          <w:p w14:paraId="03399D0E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Ремера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544AE1D9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Канат арамидный ИСВ7,5мм, договор Р/2020/6 от 19.05.2020г</w:t>
            </w:r>
          </w:p>
        </w:tc>
      </w:tr>
      <w:tr w:rsidR="008D3AA8" w:rsidRPr="00ED54D3" w14:paraId="69607638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0FCD7803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16</w:t>
            </w:r>
          </w:p>
        </w:tc>
        <w:tc>
          <w:tcPr>
            <w:tcW w:w="4547" w:type="dxa"/>
          </w:tcPr>
          <w:p w14:paraId="5881C0F6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«ФАРГАЗ РУС»</w:t>
            </w:r>
          </w:p>
        </w:tc>
        <w:tc>
          <w:tcPr>
            <w:tcW w:w="4571" w:type="dxa"/>
          </w:tcPr>
          <w:p w14:paraId="04D48E37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Вентиль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договор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84-09/2016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23.06.2016г</w:t>
            </w:r>
          </w:p>
        </w:tc>
      </w:tr>
      <w:tr w:rsidR="008D3AA8" w:rsidRPr="00ED54D3" w14:paraId="2B41795A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34A442EC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17</w:t>
            </w:r>
          </w:p>
        </w:tc>
        <w:tc>
          <w:tcPr>
            <w:tcW w:w="4547" w:type="dxa"/>
          </w:tcPr>
          <w:p w14:paraId="1CA825E3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ООО «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Бренд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девелопмент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»</w:t>
            </w:r>
          </w:p>
        </w:tc>
        <w:tc>
          <w:tcPr>
            <w:tcW w:w="4571" w:type="dxa"/>
          </w:tcPr>
          <w:p w14:paraId="79C23A3F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Манометр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договор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№ 4/23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>от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 09.02.2023</w:t>
            </w:r>
          </w:p>
        </w:tc>
      </w:tr>
      <w:tr w:rsidR="008D3AA8" w:rsidRPr="00ED54D3" w14:paraId="088D87CA" w14:textId="77777777" w:rsidTr="00AA35EB">
        <w:trPr>
          <w:trHeight w:val="58"/>
          <w:jc w:val="center"/>
        </w:trPr>
        <w:tc>
          <w:tcPr>
            <w:tcW w:w="551" w:type="dxa"/>
            <w:vAlign w:val="center"/>
          </w:tcPr>
          <w:p w14:paraId="09D92BEB" w14:textId="77777777" w:rsidR="008D3AA8" w:rsidRPr="008D3AA8" w:rsidRDefault="008D3AA8" w:rsidP="008D3AA8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8D3AA8">
              <w:rPr>
                <w:rFonts w:asciiTheme="minorHAnsi" w:hAnsiTheme="minorHAnsi" w:cstheme="minorHAnsi"/>
                <w:lang w:val="ru-RU"/>
              </w:rPr>
              <w:t>18</w:t>
            </w:r>
          </w:p>
        </w:tc>
        <w:tc>
          <w:tcPr>
            <w:tcW w:w="4547" w:type="dxa"/>
          </w:tcPr>
          <w:p w14:paraId="6B768F04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</w:rPr>
              <w:t xml:space="preserve">ООО НПО «ЮМАС» </w:t>
            </w:r>
          </w:p>
        </w:tc>
        <w:tc>
          <w:tcPr>
            <w:tcW w:w="4571" w:type="dxa"/>
          </w:tcPr>
          <w:p w14:paraId="3E597295" w14:textId="77777777" w:rsidR="008D3AA8" w:rsidRPr="008D3AA8" w:rsidRDefault="008D3AA8" w:rsidP="008D3AA8">
            <w:pPr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Манометр, </w:t>
            </w:r>
            <w:proofErr w:type="spellStart"/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тягонапоромер</w:t>
            </w:r>
            <w:proofErr w:type="spellEnd"/>
            <w:r w:rsidRPr="008D3AA8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, договор № 1766 от24.03.2022 г.</w:t>
            </w:r>
          </w:p>
        </w:tc>
      </w:tr>
    </w:tbl>
    <w:p w14:paraId="389EF2B3" w14:textId="77777777" w:rsidR="00ED54D3" w:rsidRDefault="00ED54D3" w:rsidP="00ED54D3"/>
    <w:p w14:paraId="44D19E36" w14:textId="77777777" w:rsidR="00A87179" w:rsidRPr="00ED54D3" w:rsidRDefault="00ED54D3" w:rsidP="00ED54D3">
      <w:pPr>
        <w:jc w:val="both"/>
        <w:rPr>
          <w:b/>
          <w:sz w:val="28"/>
          <w:szCs w:val="28"/>
        </w:rPr>
      </w:pPr>
      <w:r w:rsidRPr="00ED54D3">
        <w:rPr>
          <w:b/>
          <w:sz w:val="28"/>
          <w:szCs w:val="28"/>
        </w:rPr>
        <w:t xml:space="preserve">8. </w:t>
      </w:r>
      <w:r w:rsidR="00A87179" w:rsidRPr="00ED54D3">
        <w:rPr>
          <w:b/>
          <w:sz w:val="28"/>
          <w:szCs w:val="28"/>
        </w:rPr>
        <w:t>Основными</w:t>
      </w:r>
      <w:r w:rsidR="009F3A99" w:rsidRPr="00ED54D3">
        <w:rPr>
          <w:b/>
          <w:sz w:val="28"/>
          <w:szCs w:val="28"/>
        </w:rPr>
        <w:t xml:space="preserve"> </w:t>
      </w:r>
      <w:r w:rsidR="00A87179" w:rsidRPr="00ED54D3">
        <w:rPr>
          <w:b/>
          <w:sz w:val="28"/>
          <w:szCs w:val="28"/>
        </w:rPr>
        <w:t>конечными</w:t>
      </w:r>
      <w:r w:rsidR="009F3A99" w:rsidRPr="00ED54D3">
        <w:rPr>
          <w:b/>
          <w:sz w:val="28"/>
          <w:szCs w:val="28"/>
        </w:rPr>
        <w:t xml:space="preserve"> </w:t>
      </w:r>
      <w:r w:rsidR="00A87179" w:rsidRPr="00ED54D3">
        <w:rPr>
          <w:b/>
          <w:sz w:val="28"/>
          <w:szCs w:val="28"/>
        </w:rPr>
        <w:t>потребителями</w:t>
      </w:r>
      <w:r w:rsidR="009F3A99" w:rsidRPr="00ED54D3">
        <w:rPr>
          <w:b/>
          <w:sz w:val="28"/>
          <w:szCs w:val="28"/>
        </w:rPr>
        <w:t xml:space="preserve"> </w:t>
      </w:r>
      <w:r w:rsidR="00A87179" w:rsidRPr="00ED54D3">
        <w:rPr>
          <w:b/>
          <w:sz w:val="28"/>
          <w:szCs w:val="28"/>
        </w:rPr>
        <w:t>заявленной</w:t>
      </w:r>
      <w:r w:rsidR="009F3A99" w:rsidRPr="00ED54D3">
        <w:rPr>
          <w:b/>
          <w:sz w:val="28"/>
          <w:szCs w:val="28"/>
        </w:rPr>
        <w:t xml:space="preserve"> </w:t>
      </w:r>
      <w:r w:rsidR="00A87179" w:rsidRPr="00ED54D3">
        <w:rPr>
          <w:b/>
          <w:sz w:val="28"/>
          <w:szCs w:val="28"/>
        </w:rPr>
        <w:t>продукции являются: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00"/>
        <w:gridCol w:w="3326"/>
        <w:gridCol w:w="2690"/>
        <w:gridCol w:w="3118"/>
      </w:tblGrid>
      <w:tr w:rsidR="00A87179" w:rsidRPr="00ED54D3" w14:paraId="1E394570" w14:textId="77777777" w:rsidTr="00ED54D3">
        <w:trPr>
          <w:trHeight w:val="642"/>
          <w:jc w:val="center"/>
        </w:trPr>
        <w:tc>
          <w:tcPr>
            <w:tcW w:w="500" w:type="dxa"/>
            <w:vAlign w:val="center"/>
          </w:tcPr>
          <w:p w14:paraId="38AF47A6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3326" w:type="dxa"/>
            <w:vAlign w:val="center"/>
          </w:tcPr>
          <w:p w14:paraId="375C7077" w14:textId="77777777" w:rsidR="00A87179" w:rsidRPr="00ED54D3" w:rsidRDefault="00A87179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2690" w:type="dxa"/>
            <w:vAlign w:val="center"/>
          </w:tcPr>
          <w:p w14:paraId="705351CE" w14:textId="77777777" w:rsidR="00A87179" w:rsidRPr="00ED54D3" w:rsidRDefault="00A87179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Конечный</w:t>
            </w:r>
            <w:r w:rsid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потребитель</w:t>
            </w:r>
          </w:p>
        </w:tc>
        <w:tc>
          <w:tcPr>
            <w:tcW w:w="3118" w:type="dxa"/>
            <w:vAlign w:val="center"/>
          </w:tcPr>
          <w:p w14:paraId="47763E1A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Опыт работы</w:t>
            </w:r>
          </w:p>
        </w:tc>
      </w:tr>
      <w:tr w:rsidR="005D727D" w:rsidRPr="00ED54D3" w14:paraId="0548BE0F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162992F0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</w:t>
            </w:r>
          </w:p>
        </w:tc>
        <w:tc>
          <w:tcPr>
            <w:tcW w:w="3326" w:type="dxa"/>
          </w:tcPr>
          <w:p w14:paraId="53F6ABF8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Аппарат дыхательный со сжатым воздухом для пожарных ПТС «Профи», в т.ч. его модификации: ПТС Профи-М, ПТС Профи-МП (и его исполнения), ПТС «Базис» по ТУ 32.99.11-018-38996367-2020 (ТУ 2568-018-38996367-2002)</w:t>
            </w:r>
          </w:p>
        </w:tc>
        <w:tc>
          <w:tcPr>
            <w:tcW w:w="2690" w:type="dxa"/>
          </w:tcPr>
          <w:p w14:paraId="39303E6F" w14:textId="77777777" w:rsidR="005D727D" w:rsidRPr="00AF1863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ФКУ ЦБИТ МЧС России</w:t>
            </w:r>
          </w:p>
          <w:p w14:paraId="0AD7ED09" w14:textId="77777777" w:rsidR="005D727D" w:rsidRPr="00AF1863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8AD3B67" w14:textId="77777777" w:rsidR="005D727D" w:rsidRPr="00AF1863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ООО «ТБК-Энерго»</w:t>
            </w:r>
          </w:p>
          <w:p w14:paraId="48CC9CAF" w14:textId="77777777" w:rsidR="005D727D" w:rsidRPr="00AF1863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ООО «Газпром трансгаз Санкт-Петербург»</w:t>
            </w:r>
          </w:p>
        </w:tc>
        <w:tc>
          <w:tcPr>
            <w:tcW w:w="3118" w:type="dxa"/>
          </w:tcPr>
          <w:p w14:paraId="6CA3BD3D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2019 г</w:t>
            </w:r>
          </w:p>
          <w:p w14:paraId="609FBAEE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AD31A58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A692A9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2021 г</w:t>
            </w:r>
          </w:p>
          <w:p w14:paraId="74553E6C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2019 г.</w:t>
            </w:r>
          </w:p>
        </w:tc>
      </w:tr>
      <w:tr w:rsidR="005D727D" w:rsidRPr="00ED54D3" w14:paraId="2F869A9D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52AFEC7C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2</w:t>
            </w:r>
          </w:p>
        </w:tc>
        <w:tc>
          <w:tcPr>
            <w:tcW w:w="3326" w:type="dxa"/>
          </w:tcPr>
          <w:p w14:paraId="4210433D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Мобильная баллонная система подачи сжатого воздуха «Модуль» и ее модификации по ТУ 25.91.1-021-38996367-20 (ТУ 1410-021-38996367-02)</w:t>
            </w:r>
          </w:p>
        </w:tc>
        <w:tc>
          <w:tcPr>
            <w:tcW w:w="2690" w:type="dxa"/>
          </w:tcPr>
          <w:p w14:paraId="04F04E1C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АО «Газпромнефть-МНПЗ»</w:t>
            </w:r>
          </w:p>
          <w:p w14:paraId="11F13E93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ПКФ «</w:t>
            </w:r>
            <w:proofErr w:type="spellStart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СпасВей</w:t>
            </w:r>
            <w:proofErr w:type="spellEnd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3118" w:type="dxa"/>
          </w:tcPr>
          <w:p w14:paraId="6EFA3BEE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2015 г.</w:t>
            </w:r>
          </w:p>
          <w:p w14:paraId="10DA11F3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8EF4DC1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65740B24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59E64709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3</w:t>
            </w:r>
          </w:p>
        </w:tc>
        <w:tc>
          <w:tcPr>
            <w:tcW w:w="3326" w:type="dxa"/>
          </w:tcPr>
          <w:p w14:paraId="7240017A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Шланговый дыхательный аппарат со сжатым воздухом ПТС «Резерв» по ТУ 32.99.11-022-38996367-2020 (ТУ 2568-022-38996367-02)</w:t>
            </w:r>
          </w:p>
        </w:tc>
        <w:tc>
          <w:tcPr>
            <w:tcW w:w="2690" w:type="dxa"/>
          </w:tcPr>
          <w:p w14:paraId="1C85A407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Аммир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3118" w:type="dxa"/>
          </w:tcPr>
          <w:p w14:paraId="4DF25A03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2022 г.</w:t>
            </w:r>
          </w:p>
        </w:tc>
      </w:tr>
      <w:tr w:rsidR="005D727D" w:rsidRPr="00ED54D3" w14:paraId="45D65917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2FDC4D0E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4</w:t>
            </w:r>
          </w:p>
        </w:tc>
        <w:tc>
          <w:tcPr>
            <w:tcW w:w="3326" w:type="dxa"/>
          </w:tcPr>
          <w:p w14:paraId="3184D7EC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Система контроля дыхательных аппаратов СКАД-1 по ТУ 26.51.52-017-46840277-2020 (ТУ 4212-017-46840277-2001)</w:t>
            </w:r>
          </w:p>
        </w:tc>
        <w:tc>
          <w:tcPr>
            <w:tcW w:w="2690" w:type="dxa"/>
          </w:tcPr>
          <w:p w14:paraId="505C374D" w14:textId="77777777" w:rsidR="005D727D" w:rsidRPr="007504D0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7504D0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7504D0">
              <w:rPr>
                <w:rFonts w:ascii="Times New Roman" w:hAnsi="Times New Roman"/>
                <w:sz w:val="24"/>
                <w:szCs w:val="24"/>
              </w:rPr>
              <w:t>Мастер-Вектор</w:t>
            </w:r>
            <w:proofErr w:type="spellEnd"/>
            <w:r w:rsidRPr="007504D0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3118" w:type="dxa"/>
          </w:tcPr>
          <w:p w14:paraId="7CC25225" w14:textId="77777777" w:rsidR="005D727D" w:rsidRPr="007504D0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7504D0">
              <w:rPr>
                <w:rFonts w:ascii="Times New Roman" w:hAnsi="Times New Roman"/>
                <w:sz w:val="24"/>
                <w:szCs w:val="24"/>
              </w:rPr>
              <w:t>С 2020 г.</w:t>
            </w:r>
          </w:p>
        </w:tc>
      </w:tr>
      <w:tr w:rsidR="005D727D" w:rsidRPr="00ED54D3" w14:paraId="0FD547D4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4B24A6BD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5</w:t>
            </w:r>
          </w:p>
        </w:tc>
        <w:tc>
          <w:tcPr>
            <w:tcW w:w="3326" w:type="dxa"/>
          </w:tcPr>
          <w:p w14:paraId="581D8344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Прибор для проверки качества сжатого воздуха ПТС «Тест-Комплект» (в т.ч. его модификации -4, -5) по ТУ 33.20.53-029-38996367-04 (ТУ 4215-029-38996367-04)</w:t>
            </w:r>
          </w:p>
        </w:tc>
        <w:tc>
          <w:tcPr>
            <w:tcW w:w="2690" w:type="dxa"/>
          </w:tcPr>
          <w:p w14:paraId="7F41A30A" w14:textId="77777777" w:rsidR="005D727D" w:rsidRPr="007504D0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Газпром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газобезопасность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3118" w:type="dxa"/>
          </w:tcPr>
          <w:p w14:paraId="1418A096" w14:textId="77777777" w:rsidR="005D727D" w:rsidRPr="007504D0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70E5D545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04313F60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6</w:t>
            </w:r>
          </w:p>
        </w:tc>
        <w:tc>
          <w:tcPr>
            <w:tcW w:w="3326" w:type="dxa"/>
          </w:tcPr>
          <w:p w14:paraId="7058F18E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Установка для гидравлических испытаний баллонов ПТС «Циклон-450» и его исполнения по ТУ 4212-102-38996367-2011</w:t>
            </w:r>
          </w:p>
        </w:tc>
        <w:tc>
          <w:tcPr>
            <w:tcW w:w="2690" w:type="dxa"/>
          </w:tcPr>
          <w:p w14:paraId="1F37D0D2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АО «РНПК»</w:t>
            </w:r>
          </w:p>
        </w:tc>
        <w:tc>
          <w:tcPr>
            <w:tcW w:w="3118" w:type="dxa"/>
          </w:tcPr>
          <w:p w14:paraId="3B52C1E9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2017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5D727D" w:rsidRPr="00ED54D3" w14:paraId="1682AFB2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3C3398CD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7</w:t>
            </w:r>
          </w:p>
        </w:tc>
        <w:tc>
          <w:tcPr>
            <w:tcW w:w="3326" w:type="dxa"/>
          </w:tcPr>
          <w:p w14:paraId="2279B722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Установки компрессорные высокого давления ПТС «Вектор» (в т.ч. ПТС «Вектор»-105, - 120, -265, -330) и их исполнения по  ТУ 28.13.28-084-38996367-2018</w:t>
            </w:r>
          </w:p>
        </w:tc>
        <w:tc>
          <w:tcPr>
            <w:tcW w:w="2690" w:type="dxa"/>
          </w:tcPr>
          <w:p w14:paraId="327351D8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«Мастер-Вектор»</w:t>
            </w:r>
          </w:p>
          <w:p w14:paraId="0D1791AE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«Газпром трансгаз Краснодар»</w:t>
            </w:r>
          </w:p>
          <w:p w14:paraId="5C3C7B41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«Газпром добыча Кузнецк»</w:t>
            </w:r>
          </w:p>
          <w:p w14:paraId="17514B8D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ООО «Газпром </w:t>
            </w:r>
            <w:proofErr w:type="spellStart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газобезопасность</w:t>
            </w:r>
            <w:proofErr w:type="spellEnd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3118" w:type="dxa"/>
          </w:tcPr>
          <w:p w14:paraId="24CC1905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Pr="007504D0">
              <w:rPr>
                <w:rFonts w:ascii="Times New Roman" w:hAnsi="Times New Roman"/>
                <w:sz w:val="24"/>
                <w:szCs w:val="24"/>
              </w:rPr>
              <w:t>2020 г.</w:t>
            </w:r>
          </w:p>
          <w:p w14:paraId="44E8A284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2020 г.</w:t>
            </w:r>
          </w:p>
          <w:p w14:paraId="2BAF89A8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840B47F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2019 г.</w:t>
            </w:r>
          </w:p>
          <w:p w14:paraId="35592409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7C83414" w14:textId="77777777" w:rsidR="005D727D" w:rsidRPr="007504D0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7B1E12BF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2E9AFDA2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8</w:t>
            </w:r>
          </w:p>
        </w:tc>
        <w:tc>
          <w:tcPr>
            <w:tcW w:w="3326" w:type="dxa"/>
          </w:tcPr>
          <w:p w14:paraId="0B00EBA6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Самоспасатель изолирующий общего назначения со сжатым воздухом «Экстремал» по ТУ 32.99.11-061-38996367-2021 (ТУ 2568-061-38996367-04)</w:t>
            </w:r>
          </w:p>
        </w:tc>
        <w:tc>
          <w:tcPr>
            <w:tcW w:w="2690" w:type="dxa"/>
          </w:tcPr>
          <w:p w14:paraId="3D5CF0D5" w14:textId="77777777" w:rsidR="005D727D" w:rsidRPr="000670B1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0670B1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0670B1">
              <w:rPr>
                <w:rFonts w:ascii="Times New Roman" w:hAnsi="Times New Roman"/>
                <w:sz w:val="24"/>
                <w:szCs w:val="24"/>
              </w:rPr>
              <w:t>Симост</w:t>
            </w:r>
            <w:proofErr w:type="spellEnd"/>
            <w:r w:rsidRPr="000670B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3118" w:type="dxa"/>
          </w:tcPr>
          <w:p w14:paraId="318FF7B1" w14:textId="77777777" w:rsidR="005D727D" w:rsidRPr="000670B1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0670B1">
              <w:rPr>
                <w:rFonts w:ascii="Times New Roman" w:hAnsi="Times New Roman"/>
                <w:sz w:val="24"/>
                <w:szCs w:val="24"/>
              </w:rPr>
              <w:t>С 2022 г.</w:t>
            </w:r>
          </w:p>
        </w:tc>
      </w:tr>
      <w:tr w:rsidR="005D727D" w:rsidRPr="00ED54D3" w14:paraId="5DE43FCF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4BC2143C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9</w:t>
            </w:r>
          </w:p>
        </w:tc>
        <w:tc>
          <w:tcPr>
            <w:tcW w:w="3326" w:type="dxa"/>
          </w:tcPr>
          <w:p w14:paraId="6F8F1C62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Самоспасатель изолирующий специального назначения со сжатым воздухом «Экстремал-про» и его исполнения по ТУ 32.99.11-045-38996367-2021 (ТУ 2568-045-38996367-04) </w:t>
            </w:r>
          </w:p>
        </w:tc>
        <w:tc>
          <w:tcPr>
            <w:tcW w:w="2690" w:type="dxa"/>
          </w:tcPr>
          <w:p w14:paraId="6040CC97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АО «ЦАСФ»</w:t>
            </w:r>
          </w:p>
        </w:tc>
        <w:tc>
          <w:tcPr>
            <w:tcW w:w="3118" w:type="dxa"/>
          </w:tcPr>
          <w:p w14:paraId="30F5B9C3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167A6816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1870DD77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10</w:t>
            </w:r>
          </w:p>
        </w:tc>
        <w:tc>
          <w:tcPr>
            <w:tcW w:w="3326" w:type="dxa"/>
          </w:tcPr>
          <w:p w14:paraId="3CECDBF9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Боевая одежда пожарного БОП-1 и ее модификации (в т.ч. БОП-I-C-50-A, БОП-I-C-50-Б, БОП-I-СПАС и ее модификации) по ТУ 8570-004-46840277-00</w:t>
            </w:r>
          </w:p>
        </w:tc>
        <w:tc>
          <w:tcPr>
            <w:tcW w:w="2690" w:type="dxa"/>
          </w:tcPr>
          <w:p w14:paraId="65BFACB5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АО «Международный аэропорт «Внуково»</w:t>
            </w:r>
          </w:p>
          <w:p w14:paraId="05518003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ООО «Газпром </w:t>
            </w:r>
            <w:proofErr w:type="spellStart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газобезопасность</w:t>
            </w:r>
            <w:proofErr w:type="spellEnd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3118" w:type="dxa"/>
          </w:tcPr>
          <w:p w14:paraId="22A8A7EB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0670B1"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  <w:p w14:paraId="3B3E9805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B5AD3C0" w14:textId="77777777" w:rsidR="005D727D" w:rsidRPr="000670B1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6E339D8A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70F7C6B7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11</w:t>
            </w:r>
          </w:p>
        </w:tc>
        <w:tc>
          <w:tcPr>
            <w:tcW w:w="3326" w:type="dxa"/>
          </w:tcPr>
          <w:p w14:paraId="6C8F598E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Комплект специальной </w:t>
            </w: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теплоотражательной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защитной одежды пожарных (ТОК-200-25-П/Т) по ТУ 8570-007-46840277-00 (СЗО ПТВ полутяжелого типа), в т.ч. его модификация ПТС «Газовик-Пламя» </w:t>
            </w:r>
          </w:p>
        </w:tc>
        <w:tc>
          <w:tcPr>
            <w:tcW w:w="2690" w:type="dxa"/>
          </w:tcPr>
          <w:p w14:paraId="526B9F2F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«</w:t>
            </w:r>
            <w:proofErr w:type="spellStart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Бурнефтьгазкомплект</w:t>
            </w:r>
            <w:proofErr w:type="spellEnd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  <w:p w14:paraId="05C6BEFF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3499E5D9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ООО ПК «Азимут»</w:t>
            </w:r>
          </w:p>
        </w:tc>
        <w:tc>
          <w:tcPr>
            <w:tcW w:w="3118" w:type="dxa"/>
          </w:tcPr>
          <w:p w14:paraId="0F138BEE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С 2020 г.</w:t>
            </w:r>
          </w:p>
          <w:p w14:paraId="7BEBD19F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D5A864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A9BFE5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2022 г.</w:t>
            </w:r>
          </w:p>
        </w:tc>
      </w:tr>
      <w:tr w:rsidR="005D727D" w:rsidRPr="00ED54D3" w14:paraId="5ED0BC3F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4D2F9FCF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12</w:t>
            </w:r>
          </w:p>
        </w:tc>
        <w:tc>
          <w:tcPr>
            <w:tcW w:w="3326" w:type="dxa"/>
          </w:tcPr>
          <w:p w14:paraId="37129899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Термоагрессивостойкий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по ТУ 8570-025-46840277-2003</w:t>
            </w:r>
          </w:p>
        </w:tc>
        <w:tc>
          <w:tcPr>
            <w:tcW w:w="2690" w:type="dxa"/>
          </w:tcPr>
          <w:p w14:paraId="5F74FB99" w14:textId="77777777" w:rsidR="005D727D" w:rsidRPr="000670B1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0670B1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0670B1">
              <w:rPr>
                <w:rFonts w:ascii="Times New Roman" w:hAnsi="Times New Roman"/>
                <w:sz w:val="24"/>
                <w:szCs w:val="24"/>
              </w:rPr>
              <w:t>Унимод</w:t>
            </w:r>
            <w:proofErr w:type="spellEnd"/>
            <w:r w:rsidRPr="000670B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670B1">
              <w:rPr>
                <w:rFonts w:ascii="Times New Roman" w:hAnsi="Times New Roman"/>
                <w:sz w:val="24"/>
                <w:szCs w:val="24"/>
              </w:rPr>
              <w:t>Групп</w:t>
            </w:r>
            <w:proofErr w:type="spellEnd"/>
            <w:r w:rsidRPr="000670B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3118" w:type="dxa"/>
          </w:tcPr>
          <w:p w14:paraId="25E50A81" w14:textId="77777777" w:rsidR="005D727D" w:rsidRPr="000670B1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Pr="000670B1">
              <w:rPr>
                <w:rFonts w:ascii="Times New Roman" w:hAnsi="Times New Roman"/>
                <w:sz w:val="24"/>
                <w:szCs w:val="24"/>
              </w:rPr>
              <w:t>2018 г.</w:t>
            </w:r>
          </w:p>
        </w:tc>
      </w:tr>
      <w:tr w:rsidR="005D727D" w:rsidRPr="00ED54D3" w14:paraId="1EF8D6D3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08D29E5F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13</w:t>
            </w:r>
          </w:p>
        </w:tc>
        <w:tc>
          <w:tcPr>
            <w:tcW w:w="3326" w:type="dxa"/>
          </w:tcPr>
          <w:p w14:paraId="1312620E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Облегченный </w:t>
            </w: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агрессивостойкий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комплект «Пульсар» и его модификации (в т.ч. ПТС «Пульсар-Универсал») по ТУ 8570-052-38996367-2011</w:t>
            </w:r>
          </w:p>
        </w:tc>
        <w:tc>
          <w:tcPr>
            <w:tcW w:w="2690" w:type="dxa"/>
          </w:tcPr>
          <w:p w14:paraId="434867C3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ООО «Газпром </w:t>
            </w:r>
            <w:proofErr w:type="spellStart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газобезопасность</w:t>
            </w:r>
            <w:proofErr w:type="spellEnd"/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  <w:p w14:paraId="4BC171EA" w14:textId="77777777" w:rsidR="005D727D" w:rsidRPr="005D727D" w:rsidRDefault="005D727D" w:rsidP="005D727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D727D">
              <w:rPr>
                <w:rFonts w:ascii="Times New Roman" w:hAnsi="Times New Roman"/>
                <w:sz w:val="24"/>
                <w:szCs w:val="24"/>
                <w:lang w:val="ru-RU"/>
              </w:rPr>
              <w:t>АО «ЦАСФ»</w:t>
            </w:r>
          </w:p>
        </w:tc>
        <w:tc>
          <w:tcPr>
            <w:tcW w:w="3118" w:type="dxa"/>
          </w:tcPr>
          <w:p w14:paraId="573C0230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  <w:p w14:paraId="342CBFA8" w14:textId="77777777" w:rsidR="005D727D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3C1702A" w14:textId="77777777" w:rsidR="005D727D" w:rsidRPr="00274BF9" w:rsidRDefault="005D727D" w:rsidP="005D727D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2013 г.</w:t>
            </w:r>
          </w:p>
        </w:tc>
      </w:tr>
      <w:tr w:rsidR="005D727D" w:rsidRPr="00ED54D3" w14:paraId="77659BFF" w14:textId="77777777" w:rsidTr="00AA35EB">
        <w:trPr>
          <w:trHeight w:val="144"/>
          <w:jc w:val="center"/>
        </w:trPr>
        <w:tc>
          <w:tcPr>
            <w:tcW w:w="500" w:type="dxa"/>
            <w:vAlign w:val="center"/>
          </w:tcPr>
          <w:p w14:paraId="4B560EC7" w14:textId="77777777" w:rsidR="005D727D" w:rsidRPr="005D727D" w:rsidRDefault="005D727D" w:rsidP="005D727D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5D727D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14</w:t>
            </w:r>
          </w:p>
        </w:tc>
        <w:tc>
          <w:tcPr>
            <w:tcW w:w="3326" w:type="dxa"/>
          </w:tcPr>
          <w:p w14:paraId="3F81D5FD" w14:textId="77777777" w:rsidR="005D727D" w:rsidRPr="00BA22D3" w:rsidRDefault="005D727D" w:rsidP="005D727D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Учебно-тренировочный комплекс. </w:t>
            </w: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Теплодымокамера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ПТС «ГРОТ» и его модификации по ТУ 8072-038-38996367-04</w:t>
            </w:r>
          </w:p>
        </w:tc>
        <w:tc>
          <w:tcPr>
            <w:tcW w:w="2690" w:type="dxa"/>
          </w:tcPr>
          <w:p w14:paraId="72FB21C0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 w:rsidRPr="00800017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800017">
              <w:rPr>
                <w:rFonts w:ascii="Times New Roman" w:hAnsi="Times New Roman"/>
                <w:sz w:val="24"/>
                <w:szCs w:val="24"/>
              </w:rPr>
              <w:t>Глобус</w:t>
            </w:r>
            <w:proofErr w:type="spellEnd"/>
            <w:r w:rsidRPr="00800017">
              <w:rPr>
                <w:rFonts w:ascii="Times New Roman" w:hAnsi="Times New Roman"/>
                <w:sz w:val="24"/>
                <w:szCs w:val="24"/>
              </w:rPr>
              <w:t>-СК»</w:t>
            </w:r>
          </w:p>
        </w:tc>
        <w:tc>
          <w:tcPr>
            <w:tcW w:w="3118" w:type="dxa"/>
          </w:tcPr>
          <w:p w14:paraId="274AB099" w14:textId="77777777" w:rsidR="005D727D" w:rsidRPr="00800017" w:rsidRDefault="005D727D" w:rsidP="005D727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Pr="00800017">
              <w:rPr>
                <w:rFonts w:ascii="Times New Roman" w:hAnsi="Times New Roman"/>
                <w:sz w:val="24"/>
                <w:szCs w:val="24"/>
              </w:rPr>
              <w:t>2020 г.</w:t>
            </w:r>
          </w:p>
        </w:tc>
      </w:tr>
    </w:tbl>
    <w:p w14:paraId="101E6B3E" w14:textId="77777777" w:rsidR="00ED54D3" w:rsidRDefault="00ED54D3" w:rsidP="00ED54D3"/>
    <w:p w14:paraId="7A04E8AF" w14:textId="77777777" w:rsidR="00A87179" w:rsidRPr="00ED54D3" w:rsidRDefault="00ED54D3" w:rsidP="00ED54D3">
      <w:pPr>
        <w:jc w:val="both"/>
        <w:rPr>
          <w:b/>
          <w:sz w:val="28"/>
          <w:szCs w:val="28"/>
        </w:rPr>
      </w:pPr>
      <w:r w:rsidRPr="00ED54D3">
        <w:rPr>
          <w:b/>
          <w:sz w:val="28"/>
          <w:szCs w:val="28"/>
        </w:rPr>
        <w:t xml:space="preserve">9. </w:t>
      </w:r>
      <w:r w:rsidR="00A87179" w:rsidRPr="00ED54D3">
        <w:rPr>
          <w:b/>
          <w:sz w:val="28"/>
          <w:szCs w:val="28"/>
        </w:rPr>
        <w:t>Рекламации по заявленной продукции: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5"/>
        <w:gridCol w:w="4181"/>
        <w:gridCol w:w="2006"/>
        <w:gridCol w:w="2952"/>
      </w:tblGrid>
      <w:tr w:rsidR="00A87179" w:rsidRPr="00ED54D3" w14:paraId="5D3AF942" w14:textId="77777777" w:rsidTr="00751F2E">
        <w:trPr>
          <w:trHeight w:val="323"/>
          <w:jc w:val="center"/>
        </w:trPr>
        <w:tc>
          <w:tcPr>
            <w:tcW w:w="495" w:type="dxa"/>
            <w:vMerge w:val="restart"/>
            <w:vAlign w:val="center"/>
          </w:tcPr>
          <w:p w14:paraId="295F8680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4181" w:type="dxa"/>
            <w:vMerge w:val="restart"/>
            <w:vAlign w:val="center"/>
          </w:tcPr>
          <w:p w14:paraId="50B798D1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4958" w:type="dxa"/>
            <w:gridSpan w:val="2"/>
            <w:vAlign w:val="center"/>
          </w:tcPr>
          <w:p w14:paraId="2E6E6C3C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Количество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рекламаций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за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3 года</w:t>
            </w:r>
          </w:p>
        </w:tc>
      </w:tr>
      <w:tr w:rsidR="00A87179" w:rsidRPr="00ED54D3" w14:paraId="21B32CCC" w14:textId="77777777" w:rsidTr="00751F2E">
        <w:trPr>
          <w:trHeight w:val="58"/>
          <w:jc w:val="center"/>
        </w:trPr>
        <w:tc>
          <w:tcPr>
            <w:tcW w:w="495" w:type="dxa"/>
            <w:vMerge/>
            <w:tcBorders>
              <w:top w:val="nil"/>
            </w:tcBorders>
            <w:vAlign w:val="center"/>
          </w:tcPr>
          <w:p w14:paraId="3A795369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4181" w:type="dxa"/>
            <w:vMerge/>
            <w:tcBorders>
              <w:top w:val="nil"/>
            </w:tcBorders>
            <w:vAlign w:val="center"/>
          </w:tcPr>
          <w:p w14:paraId="5B81B557" w14:textId="77777777" w:rsidR="00A87179" w:rsidRPr="00ED54D3" w:rsidRDefault="00A87179" w:rsidP="00C6095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006" w:type="dxa"/>
            <w:vAlign w:val="center"/>
          </w:tcPr>
          <w:p w14:paraId="1A16AE6A" w14:textId="77777777" w:rsidR="00BC39FB" w:rsidRDefault="00A87179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Всего</w:t>
            </w:r>
          </w:p>
          <w:p w14:paraId="732DC9E2" w14:textId="77777777" w:rsidR="00A87179" w:rsidRPr="00ED54D3" w:rsidRDefault="00A87179" w:rsidP="00ED54D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рекламаций</w:t>
            </w:r>
          </w:p>
        </w:tc>
        <w:tc>
          <w:tcPr>
            <w:tcW w:w="2952" w:type="dxa"/>
            <w:vAlign w:val="center"/>
          </w:tcPr>
          <w:p w14:paraId="3EA6D7D7" w14:textId="77777777" w:rsidR="00A87179" w:rsidRPr="00ED54D3" w:rsidRDefault="00ED54D3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="00A87179"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з них от компаний</w:t>
            </w:r>
            <w:r w:rsidR="00A87179" w:rsidRPr="00ED54D3">
              <w:rPr>
                <w:rFonts w:ascii="Times New Roman" w:hAnsi="Times New Roman"/>
                <w:b/>
                <w:spacing w:val="-68"/>
                <w:sz w:val="24"/>
                <w:szCs w:val="24"/>
                <w:lang w:val="ru-RU"/>
              </w:rPr>
              <w:t xml:space="preserve"> </w:t>
            </w:r>
            <w:r w:rsidR="00A87179"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Группы</w:t>
            </w:r>
            <w:r w:rsidR="00A87179" w:rsidRPr="00ED54D3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="00A87179"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Газпром</w:t>
            </w:r>
          </w:p>
        </w:tc>
      </w:tr>
      <w:tr w:rsidR="00AB1177" w:rsidRPr="00ED54D3" w14:paraId="14CF1961" w14:textId="77777777" w:rsidTr="00751F2E">
        <w:trPr>
          <w:trHeight w:val="58"/>
          <w:jc w:val="center"/>
        </w:trPr>
        <w:tc>
          <w:tcPr>
            <w:tcW w:w="495" w:type="dxa"/>
            <w:vAlign w:val="center"/>
          </w:tcPr>
          <w:p w14:paraId="71CA51D8" w14:textId="77777777" w:rsidR="00AB1177" w:rsidRPr="00ED54D3" w:rsidRDefault="00AB1177" w:rsidP="00AB1177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181" w:type="dxa"/>
            <w:vAlign w:val="center"/>
          </w:tcPr>
          <w:p w14:paraId="79B2AD19" w14:textId="77777777" w:rsidR="009907AF" w:rsidRPr="009907AF" w:rsidRDefault="009907AF" w:rsidP="009907AF">
            <w:pPr>
              <w:pStyle w:val="a8"/>
              <w:ind w:left="0" w:firstLine="425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Аппарат дыхательный со сжатым воздухом для пожарных ПТС «Профи», в т.ч. его модификации: ПТС Профи-М, ПТС Профи-МП (и его исполнения), ПТС «Базис»</w:t>
            </w:r>
          </w:p>
          <w:p w14:paraId="56A78BFF" w14:textId="77777777" w:rsidR="009907AF" w:rsidRPr="009907AF" w:rsidRDefault="009907AF" w:rsidP="009907AF">
            <w:pPr>
              <w:pStyle w:val="a8"/>
              <w:ind w:left="0" w:firstLine="425"/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Шланговый дыхательный аппарат со сжатым воздухом ПТС «Резерв»</w:t>
            </w:r>
          </w:p>
          <w:p w14:paraId="74B28F79" w14:textId="77777777" w:rsidR="009907AF" w:rsidRPr="009907AF" w:rsidRDefault="009907AF" w:rsidP="009907AF">
            <w:pPr>
              <w:pStyle w:val="a8"/>
              <w:ind w:left="0" w:firstLine="425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Система контроля дыхательных аппаратов СКАД-1</w:t>
            </w:r>
          </w:p>
          <w:p w14:paraId="01370CFF" w14:textId="77777777" w:rsidR="009907AF" w:rsidRPr="009907AF" w:rsidRDefault="009907AF" w:rsidP="009907AF">
            <w:pPr>
              <w:ind w:firstLine="425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Установка для гидравлических испытаний баллонов ПТС «Циклон-450» и его исполнения</w:t>
            </w:r>
          </w:p>
          <w:p w14:paraId="37FA45AA" w14:textId="77777777" w:rsidR="009907AF" w:rsidRPr="009907AF" w:rsidRDefault="009907AF" w:rsidP="009907AF">
            <w:pPr>
              <w:ind w:firstLine="425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</w:pPr>
            <w:r w:rsidRPr="009907AF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-</w:t>
            </w: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 xml:space="preserve"> Установки компрессорные высокого давления ПТС «Вектор» (в т.ч. ПТС «Вектор»-105, - 120, -265, -330) и их исполнения</w:t>
            </w:r>
          </w:p>
          <w:p w14:paraId="174F58FD" w14:textId="77777777" w:rsidR="009907AF" w:rsidRPr="009907AF" w:rsidRDefault="009907AF" w:rsidP="009907AF">
            <w:pPr>
              <w:ind w:firstLine="425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Самоспасатель изолирующий общего назначения со сжатым воздухом «Экстремал»</w:t>
            </w:r>
          </w:p>
          <w:p w14:paraId="5A1592C3" w14:textId="77777777" w:rsidR="00AB1177" w:rsidRPr="009907AF" w:rsidRDefault="009907AF" w:rsidP="009907AF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07AF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  <w:lang w:val="ru-RU" w:eastAsia="ru-RU" w:bidi="ru-RU"/>
              </w:rPr>
              <w:t>- Самоспасатель изолирующий специального назначения со сжатым воздухом «Экстремал-про» и его исполнения</w:t>
            </w:r>
          </w:p>
        </w:tc>
        <w:tc>
          <w:tcPr>
            <w:tcW w:w="2006" w:type="dxa"/>
            <w:vAlign w:val="center"/>
          </w:tcPr>
          <w:p w14:paraId="46788770" w14:textId="6FFAF9F4" w:rsidR="00AB1177" w:rsidRPr="0059757C" w:rsidRDefault="006C52AC" w:rsidP="006C52AC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366</w:t>
            </w:r>
            <w:r w:rsidR="00227180"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>СВ5</w:t>
            </w:r>
          </w:p>
        </w:tc>
        <w:tc>
          <w:tcPr>
            <w:tcW w:w="2952" w:type="dxa"/>
            <w:vAlign w:val="center"/>
          </w:tcPr>
          <w:p w14:paraId="12F101F9" w14:textId="77777777" w:rsidR="006C52AC" w:rsidRDefault="006C52AC" w:rsidP="006C52AC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</w:p>
          <w:p w14:paraId="75F814A8" w14:textId="77777777" w:rsidR="006C52AC" w:rsidRDefault="006C52AC" w:rsidP="006C52AC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</w:p>
          <w:p w14:paraId="3A6B2D45" w14:textId="1BF5EC68" w:rsidR="0059757C" w:rsidRDefault="006C52AC" w:rsidP="006C52AC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12</w:t>
            </w:r>
            <w:r w:rsidR="00227180" w:rsidRPr="00227180">
              <w:rPr>
                <w:rFonts w:ascii="Times New Roman" w:hAnsi="Times New Roman"/>
                <w:iCs/>
                <w:sz w:val="24"/>
                <w:szCs w:val="24"/>
                <w:highlight w:val="green"/>
                <w:lang w:val="ru-RU"/>
              </w:rPr>
              <w:t>СВ6</w:t>
            </w:r>
          </w:p>
          <w:p w14:paraId="717DC498" w14:textId="77777777" w:rsidR="0059757C" w:rsidRDefault="0059757C" w:rsidP="006C52AC">
            <w:pPr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</w:p>
          <w:p w14:paraId="6360D4C3" w14:textId="77777777" w:rsidR="0059757C" w:rsidRPr="0059757C" w:rsidRDefault="0059757C" w:rsidP="006C52AC">
            <w:pPr>
              <w:spacing w:line="300" w:lineRule="exact"/>
              <w:jc w:val="center"/>
              <w:rPr>
                <w:rFonts w:ascii="Times New Roman" w:hAnsi="Times New Roman"/>
                <w:iCs/>
                <w:sz w:val="24"/>
                <w:szCs w:val="24"/>
                <w:lang w:val="ru-RU"/>
              </w:rPr>
            </w:pPr>
          </w:p>
        </w:tc>
      </w:tr>
    </w:tbl>
    <w:p w14:paraId="680D5E3A" w14:textId="77777777" w:rsidR="00ED54D3" w:rsidRDefault="00ED54D3" w:rsidP="00ED54D3"/>
    <w:p w14:paraId="63E4B58E" w14:textId="77777777" w:rsidR="00A87179" w:rsidRPr="00ED54D3" w:rsidRDefault="00ED54D3" w:rsidP="00ED54D3">
      <w:pPr>
        <w:jc w:val="both"/>
        <w:rPr>
          <w:b/>
          <w:sz w:val="28"/>
          <w:szCs w:val="28"/>
        </w:rPr>
      </w:pPr>
      <w:r w:rsidRPr="00ED54D3">
        <w:rPr>
          <w:b/>
          <w:sz w:val="28"/>
          <w:szCs w:val="28"/>
        </w:rPr>
        <w:t xml:space="preserve">10. </w:t>
      </w:r>
      <w:r w:rsidR="00A87179" w:rsidRPr="00ED54D3">
        <w:rPr>
          <w:b/>
          <w:sz w:val="28"/>
          <w:szCs w:val="28"/>
        </w:rPr>
        <w:t>Благодарности/положительные отзывы по заявленной продукции: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5"/>
        <w:gridCol w:w="3834"/>
        <w:gridCol w:w="2353"/>
        <w:gridCol w:w="2952"/>
      </w:tblGrid>
      <w:tr w:rsidR="00BC39FB" w:rsidRPr="00ED54D3" w14:paraId="35CAA4CD" w14:textId="77777777" w:rsidTr="00AA35EB">
        <w:trPr>
          <w:trHeight w:val="323"/>
          <w:jc w:val="center"/>
        </w:trPr>
        <w:tc>
          <w:tcPr>
            <w:tcW w:w="495" w:type="dxa"/>
            <w:vMerge w:val="restart"/>
            <w:vAlign w:val="center"/>
          </w:tcPr>
          <w:p w14:paraId="5815E44C" w14:textId="77777777" w:rsidR="00BC39FB" w:rsidRPr="00ED54D3" w:rsidRDefault="00BC39FB" w:rsidP="00AA35E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3834" w:type="dxa"/>
            <w:vMerge w:val="restart"/>
            <w:vAlign w:val="center"/>
          </w:tcPr>
          <w:p w14:paraId="5AE41E09" w14:textId="77777777" w:rsidR="00BC39FB" w:rsidRPr="00ED54D3" w:rsidRDefault="00BC39FB" w:rsidP="00AA35E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5305" w:type="dxa"/>
            <w:gridSpan w:val="2"/>
            <w:vAlign w:val="center"/>
          </w:tcPr>
          <w:p w14:paraId="7C6124B8" w14:textId="77777777" w:rsidR="00BC39FB" w:rsidRPr="00ED54D3" w:rsidRDefault="00BC39FB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Количество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благодарностей</w:t>
            </w:r>
            <w:r w:rsidRPr="00ED54D3">
              <w:rPr>
                <w:rFonts w:ascii="Times New Roman" w:hAnsi="Times New Roman"/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за</w:t>
            </w:r>
            <w:r w:rsidRPr="00ED54D3">
              <w:rPr>
                <w:rFonts w:ascii="Times New Roman" w:hAnsi="Times New Roman"/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3 года</w:t>
            </w:r>
          </w:p>
        </w:tc>
      </w:tr>
      <w:tr w:rsidR="00BC39FB" w:rsidRPr="00ED54D3" w14:paraId="498AD6B1" w14:textId="77777777" w:rsidTr="00AA35EB">
        <w:trPr>
          <w:trHeight w:val="58"/>
          <w:jc w:val="center"/>
        </w:trPr>
        <w:tc>
          <w:tcPr>
            <w:tcW w:w="495" w:type="dxa"/>
            <w:vMerge/>
            <w:tcBorders>
              <w:top w:val="nil"/>
            </w:tcBorders>
            <w:vAlign w:val="center"/>
          </w:tcPr>
          <w:p w14:paraId="3A210CFD" w14:textId="77777777" w:rsidR="00BC39FB" w:rsidRPr="00ED54D3" w:rsidRDefault="00BC39FB" w:rsidP="00AA35EB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834" w:type="dxa"/>
            <w:vMerge/>
            <w:tcBorders>
              <w:top w:val="nil"/>
            </w:tcBorders>
            <w:vAlign w:val="center"/>
          </w:tcPr>
          <w:p w14:paraId="20FC0873" w14:textId="77777777" w:rsidR="00BC39FB" w:rsidRPr="00ED54D3" w:rsidRDefault="00BC39FB" w:rsidP="00AA35EB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353" w:type="dxa"/>
            <w:vAlign w:val="center"/>
          </w:tcPr>
          <w:p w14:paraId="7FDCE2A3" w14:textId="77777777" w:rsidR="00BC39FB" w:rsidRDefault="00BC39FB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Всего</w:t>
            </w:r>
          </w:p>
          <w:p w14:paraId="57EF96A0" w14:textId="77777777" w:rsidR="00BC39FB" w:rsidRPr="00ED54D3" w:rsidRDefault="00BC39FB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благодарностей</w:t>
            </w:r>
          </w:p>
        </w:tc>
        <w:tc>
          <w:tcPr>
            <w:tcW w:w="2952" w:type="dxa"/>
            <w:vAlign w:val="center"/>
          </w:tcPr>
          <w:p w14:paraId="1D726B4B" w14:textId="77777777" w:rsidR="00BC39FB" w:rsidRPr="00ED54D3" w:rsidRDefault="00BC39FB" w:rsidP="00AA35E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з них от компаний</w:t>
            </w:r>
            <w:r w:rsidRPr="00ED54D3">
              <w:rPr>
                <w:rFonts w:ascii="Times New Roman" w:hAnsi="Times New Roman"/>
                <w:b/>
                <w:spacing w:val="-68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Группы</w:t>
            </w:r>
            <w:r w:rsidRPr="00ED54D3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ED54D3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Газпром</w:t>
            </w:r>
          </w:p>
        </w:tc>
      </w:tr>
      <w:tr w:rsidR="00AB1177" w:rsidRPr="00ED54D3" w14:paraId="594E6D92" w14:textId="77777777" w:rsidTr="00AA35EB">
        <w:trPr>
          <w:trHeight w:val="58"/>
          <w:jc w:val="center"/>
        </w:trPr>
        <w:tc>
          <w:tcPr>
            <w:tcW w:w="495" w:type="dxa"/>
            <w:vAlign w:val="center"/>
          </w:tcPr>
          <w:p w14:paraId="6E5B11D9" w14:textId="77777777" w:rsidR="00AB1177" w:rsidRPr="00ED54D3" w:rsidRDefault="00AB1177" w:rsidP="00AB1177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ED54D3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834" w:type="dxa"/>
            <w:vAlign w:val="center"/>
          </w:tcPr>
          <w:p w14:paraId="36C8B1F6" w14:textId="77777777" w:rsidR="00AB1177" w:rsidRPr="00ED54D3" w:rsidRDefault="00417479" w:rsidP="000A164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-</w:t>
            </w:r>
          </w:p>
        </w:tc>
        <w:tc>
          <w:tcPr>
            <w:tcW w:w="2353" w:type="dxa"/>
            <w:vAlign w:val="center"/>
          </w:tcPr>
          <w:p w14:paraId="4C5FF512" w14:textId="77777777" w:rsidR="00AB1177" w:rsidRPr="00AB1177" w:rsidRDefault="00417479" w:rsidP="00AB1177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-</w:t>
            </w:r>
          </w:p>
        </w:tc>
        <w:tc>
          <w:tcPr>
            <w:tcW w:w="2952" w:type="dxa"/>
            <w:vAlign w:val="center"/>
          </w:tcPr>
          <w:p w14:paraId="1849910D" w14:textId="77777777" w:rsidR="00AB1177" w:rsidRPr="00ED54D3" w:rsidRDefault="00417479" w:rsidP="00AB117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-</w:t>
            </w:r>
          </w:p>
        </w:tc>
      </w:tr>
    </w:tbl>
    <w:p w14:paraId="30CE6FAD" w14:textId="77777777" w:rsidR="00BC39FB" w:rsidRDefault="00BC39FB" w:rsidP="00BC39FB"/>
    <w:p w14:paraId="7A9F206D" w14:textId="77777777" w:rsidR="00A87179" w:rsidRPr="00BC39FB" w:rsidRDefault="00BC39FB" w:rsidP="00BC39FB">
      <w:pPr>
        <w:jc w:val="both"/>
        <w:rPr>
          <w:b/>
          <w:sz w:val="28"/>
          <w:szCs w:val="28"/>
        </w:rPr>
      </w:pPr>
      <w:r w:rsidRPr="00BC39FB">
        <w:rPr>
          <w:b/>
          <w:sz w:val="28"/>
          <w:szCs w:val="28"/>
        </w:rPr>
        <w:t xml:space="preserve">11. </w:t>
      </w:r>
      <w:r w:rsidR="00A87179" w:rsidRPr="00BC39FB">
        <w:rPr>
          <w:b/>
          <w:sz w:val="28"/>
          <w:szCs w:val="28"/>
        </w:rPr>
        <w:t>Лицензии и разрешения на осуществление деятельности: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6"/>
        <w:gridCol w:w="4744"/>
        <w:gridCol w:w="1360"/>
        <w:gridCol w:w="3034"/>
      </w:tblGrid>
      <w:tr w:rsidR="00A87179" w:rsidRPr="00BC39FB" w14:paraId="47F71856" w14:textId="77777777" w:rsidTr="00BC39FB">
        <w:trPr>
          <w:trHeight w:val="58"/>
          <w:jc w:val="center"/>
        </w:trPr>
        <w:tc>
          <w:tcPr>
            <w:tcW w:w="496" w:type="dxa"/>
            <w:vAlign w:val="center"/>
          </w:tcPr>
          <w:p w14:paraId="45ABFAF8" w14:textId="77777777" w:rsidR="00A87179" w:rsidRPr="00BC39FB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4744" w:type="dxa"/>
            <w:vAlign w:val="center"/>
          </w:tcPr>
          <w:p w14:paraId="71C7E238" w14:textId="77777777" w:rsidR="00A87179" w:rsidRPr="00BC39FB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Pr="00BC39FB">
              <w:rPr>
                <w:rFonts w:ascii="Times New Roman" w:hAnsi="Times New Roman"/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документа</w:t>
            </w:r>
          </w:p>
        </w:tc>
        <w:tc>
          <w:tcPr>
            <w:tcW w:w="1360" w:type="dxa"/>
            <w:vAlign w:val="center"/>
          </w:tcPr>
          <w:p w14:paraId="1C3E6E4A" w14:textId="77777777" w:rsidR="00BC39FB" w:rsidRDefault="00A87179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Срок</w:t>
            </w:r>
          </w:p>
          <w:p w14:paraId="2219CE99" w14:textId="77777777" w:rsidR="00A87179" w:rsidRPr="00BC39FB" w:rsidRDefault="00A87179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действия</w:t>
            </w:r>
          </w:p>
        </w:tc>
        <w:tc>
          <w:tcPr>
            <w:tcW w:w="3034" w:type="dxa"/>
            <w:vAlign w:val="center"/>
          </w:tcPr>
          <w:p w14:paraId="53178285" w14:textId="77777777" w:rsidR="00A87179" w:rsidRPr="00BC39FB" w:rsidRDefault="00BC39FB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Организация, выдавшая</w:t>
            </w:r>
            <w:r w:rsidR="00A81F76"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="00A87179"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документ</w:t>
            </w:r>
          </w:p>
        </w:tc>
      </w:tr>
      <w:tr w:rsidR="00FB1DA9" w:rsidRPr="00BC39FB" w14:paraId="26521A3C" w14:textId="77777777" w:rsidTr="007C746C">
        <w:trPr>
          <w:trHeight w:val="58"/>
          <w:jc w:val="center"/>
        </w:trPr>
        <w:tc>
          <w:tcPr>
            <w:tcW w:w="496" w:type="dxa"/>
            <w:vAlign w:val="center"/>
          </w:tcPr>
          <w:p w14:paraId="6D6D63EC" w14:textId="77777777" w:rsidR="00FB1DA9" w:rsidRPr="00BC39FB" w:rsidRDefault="00FB1DA9" w:rsidP="00FB1DA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4744" w:type="dxa"/>
          </w:tcPr>
          <w:p w14:paraId="189F35EB" w14:textId="77777777" w:rsidR="00FB1DA9" w:rsidRPr="00274BF9" w:rsidRDefault="00FB1DA9" w:rsidP="00FB1DA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74BF9">
              <w:rPr>
                <w:rFonts w:ascii="Times New Roman" w:hAnsi="Times New Roman"/>
                <w:sz w:val="24"/>
                <w:szCs w:val="24"/>
              </w:rPr>
              <w:t>Свидетельство</w:t>
            </w:r>
            <w:proofErr w:type="spellEnd"/>
            <w:r w:rsidRPr="00274B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74BF9">
              <w:rPr>
                <w:rFonts w:ascii="Times New Roman" w:hAnsi="Times New Roman"/>
                <w:sz w:val="24"/>
                <w:szCs w:val="24"/>
              </w:rPr>
              <w:t>от</w:t>
            </w:r>
            <w:proofErr w:type="spellEnd"/>
            <w:r w:rsidRPr="00274BF9">
              <w:rPr>
                <w:rFonts w:ascii="Times New Roman" w:hAnsi="Times New Roman"/>
                <w:sz w:val="24"/>
                <w:szCs w:val="24"/>
              </w:rPr>
              <w:t xml:space="preserve"> 26.06.2015 № П-150-АБ-49</w:t>
            </w:r>
          </w:p>
        </w:tc>
        <w:tc>
          <w:tcPr>
            <w:tcW w:w="1360" w:type="dxa"/>
          </w:tcPr>
          <w:p w14:paraId="2EE4427A" w14:textId="77777777" w:rsidR="00FB1DA9" w:rsidRPr="00AF1863" w:rsidRDefault="00FB1DA9" w:rsidP="00FB1DA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без  ограничения срока и территории действия</w:t>
            </w:r>
          </w:p>
        </w:tc>
        <w:tc>
          <w:tcPr>
            <w:tcW w:w="3034" w:type="dxa"/>
          </w:tcPr>
          <w:p w14:paraId="05D70E74" w14:textId="77777777" w:rsidR="00FB1DA9" w:rsidRPr="00AF1863" w:rsidRDefault="00FB1DA9" w:rsidP="00FB1DA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СРО  Ассоциация проектировщиков систем </w:t>
            </w:r>
            <w:proofErr w:type="spellStart"/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противопожар</w:t>
            </w:r>
            <w:proofErr w:type="spellEnd"/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-ной защиты,  регистрационный номер в государственном реестре  </w:t>
            </w:r>
            <w:proofErr w:type="spellStart"/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саморе-гулируемых</w:t>
            </w:r>
            <w:proofErr w:type="spellEnd"/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организаций  СРО-П-150-12032010</w:t>
            </w:r>
          </w:p>
        </w:tc>
      </w:tr>
      <w:tr w:rsidR="00FB1DA9" w:rsidRPr="00BC39FB" w14:paraId="562DBBFC" w14:textId="77777777" w:rsidTr="007C746C">
        <w:trPr>
          <w:trHeight w:val="58"/>
          <w:jc w:val="center"/>
        </w:trPr>
        <w:tc>
          <w:tcPr>
            <w:tcW w:w="496" w:type="dxa"/>
            <w:vAlign w:val="center"/>
          </w:tcPr>
          <w:p w14:paraId="36C53C13" w14:textId="77777777" w:rsidR="00FB1DA9" w:rsidRPr="00FB1DA9" w:rsidRDefault="00FB1DA9" w:rsidP="00FB1DA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1DA9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4744" w:type="dxa"/>
          </w:tcPr>
          <w:p w14:paraId="479E7B4B" w14:textId="77777777" w:rsidR="00FB1DA9" w:rsidRPr="00274BF9" w:rsidRDefault="00FB1DA9" w:rsidP="00FB1DA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74BF9">
              <w:rPr>
                <w:rFonts w:ascii="Times New Roman" w:hAnsi="Times New Roman"/>
                <w:sz w:val="24"/>
                <w:szCs w:val="24"/>
              </w:rPr>
              <w:t>Свидетельство</w:t>
            </w:r>
            <w:proofErr w:type="spellEnd"/>
            <w:r w:rsidRPr="00274B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74BF9">
              <w:rPr>
                <w:rFonts w:ascii="Times New Roman" w:hAnsi="Times New Roman"/>
                <w:sz w:val="24"/>
                <w:szCs w:val="24"/>
              </w:rPr>
              <w:t>от</w:t>
            </w:r>
            <w:proofErr w:type="spellEnd"/>
            <w:r w:rsidRPr="00274BF9">
              <w:rPr>
                <w:rFonts w:ascii="Times New Roman" w:hAnsi="Times New Roman"/>
                <w:sz w:val="24"/>
                <w:szCs w:val="24"/>
              </w:rPr>
              <w:t xml:space="preserve"> 23.06.2017 № С-217-50-0695-50-230617</w:t>
            </w:r>
          </w:p>
        </w:tc>
        <w:tc>
          <w:tcPr>
            <w:tcW w:w="1360" w:type="dxa"/>
          </w:tcPr>
          <w:p w14:paraId="25ECD6A5" w14:textId="77777777" w:rsidR="00FB1DA9" w:rsidRPr="00AF1863" w:rsidRDefault="00FB1DA9" w:rsidP="00FB1DA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>без ограничения срока и территории действия</w:t>
            </w:r>
          </w:p>
        </w:tc>
        <w:tc>
          <w:tcPr>
            <w:tcW w:w="3034" w:type="dxa"/>
          </w:tcPr>
          <w:p w14:paraId="09F34F16" w14:textId="77777777" w:rsidR="00FB1DA9" w:rsidRPr="00AF1863" w:rsidRDefault="00FB1DA9" w:rsidP="00FB1DA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F186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СРО «Межрегиональный альянс строителей», регистрационный номер в государственном реестре саморегулируемых организаций СРО-С-210-19042010 </w:t>
            </w:r>
          </w:p>
        </w:tc>
      </w:tr>
    </w:tbl>
    <w:p w14:paraId="339186D8" w14:textId="77777777" w:rsidR="00BC39FB" w:rsidRDefault="00BC39FB" w:rsidP="00BC39FB"/>
    <w:p w14:paraId="70EECD34" w14:textId="77777777" w:rsidR="00A87179" w:rsidRPr="00BC39FB" w:rsidRDefault="00BC39FB" w:rsidP="00BC39FB">
      <w:pPr>
        <w:jc w:val="both"/>
        <w:rPr>
          <w:b/>
          <w:sz w:val="28"/>
          <w:szCs w:val="28"/>
        </w:rPr>
      </w:pPr>
      <w:r w:rsidRPr="00BC39FB">
        <w:rPr>
          <w:b/>
          <w:sz w:val="28"/>
          <w:szCs w:val="28"/>
        </w:rPr>
        <w:t xml:space="preserve">12. </w:t>
      </w:r>
      <w:r w:rsidR="00A87179" w:rsidRPr="00BC39FB">
        <w:rPr>
          <w:b/>
          <w:sz w:val="28"/>
          <w:szCs w:val="28"/>
        </w:rPr>
        <w:t>Сертификация и декларирование продукции:</w:t>
      </w:r>
    </w:p>
    <w:tbl>
      <w:tblPr>
        <w:tblStyle w:val="TableNormal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00"/>
        <w:gridCol w:w="2174"/>
        <w:gridCol w:w="2535"/>
        <w:gridCol w:w="2115"/>
        <w:gridCol w:w="2310"/>
      </w:tblGrid>
      <w:tr w:rsidR="00A87179" w:rsidRPr="00BC39FB" w14:paraId="5FCC1996" w14:textId="77777777" w:rsidTr="00BC39FB">
        <w:trPr>
          <w:trHeight w:val="58"/>
          <w:jc w:val="center"/>
        </w:trPr>
        <w:tc>
          <w:tcPr>
            <w:tcW w:w="500" w:type="dxa"/>
            <w:vAlign w:val="center"/>
          </w:tcPr>
          <w:p w14:paraId="144341B3" w14:textId="77777777" w:rsidR="00A87179" w:rsidRPr="00BC39FB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2174" w:type="dxa"/>
            <w:vAlign w:val="center"/>
          </w:tcPr>
          <w:p w14:paraId="733C229A" w14:textId="77777777" w:rsidR="00A87179" w:rsidRPr="00BC39FB" w:rsidRDefault="00A87179" w:rsidP="00C6095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Наименование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</w:t>
            </w:r>
          </w:p>
        </w:tc>
        <w:tc>
          <w:tcPr>
            <w:tcW w:w="2535" w:type="dxa"/>
            <w:vAlign w:val="center"/>
          </w:tcPr>
          <w:p w14:paraId="65085F16" w14:textId="77777777" w:rsidR="00A87179" w:rsidRPr="00BC39FB" w:rsidRDefault="00A87179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Наименование,</w:t>
            </w:r>
            <w:r w:rsidRPr="00BC39FB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номер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документа, срок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действия</w:t>
            </w:r>
          </w:p>
        </w:tc>
        <w:tc>
          <w:tcPr>
            <w:tcW w:w="2115" w:type="dxa"/>
            <w:vAlign w:val="center"/>
          </w:tcPr>
          <w:p w14:paraId="0D34B379" w14:textId="77777777" w:rsidR="00A87179" w:rsidRPr="00BC39FB" w:rsidRDefault="00A87179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Наименование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органа по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сертификации</w:t>
            </w:r>
          </w:p>
        </w:tc>
        <w:tc>
          <w:tcPr>
            <w:tcW w:w="2310" w:type="dxa"/>
            <w:vAlign w:val="center"/>
          </w:tcPr>
          <w:p w14:paraId="39D5F2B0" w14:textId="77777777" w:rsidR="00A87179" w:rsidRPr="00BC39FB" w:rsidRDefault="00A87179" w:rsidP="00BC39F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Наименование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испытательной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лаборатории</w:t>
            </w:r>
          </w:p>
        </w:tc>
      </w:tr>
      <w:tr w:rsidR="00A6306B" w:rsidRPr="00AF1863" w14:paraId="4BFC9E50" w14:textId="77777777" w:rsidTr="00A6306B">
        <w:trPr>
          <w:trHeight w:val="840"/>
          <w:jc w:val="center"/>
        </w:trPr>
        <w:tc>
          <w:tcPr>
            <w:tcW w:w="500" w:type="dxa"/>
            <w:vMerge w:val="restart"/>
            <w:vAlign w:val="center"/>
          </w:tcPr>
          <w:p w14:paraId="33FE6C8E" w14:textId="77777777" w:rsidR="00A6306B" w:rsidRPr="00AF1863" w:rsidRDefault="00A6306B" w:rsidP="00AF186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AF1863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1</w:t>
            </w:r>
          </w:p>
        </w:tc>
        <w:tc>
          <w:tcPr>
            <w:tcW w:w="2174" w:type="dxa"/>
            <w:vMerge w:val="restart"/>
            <w:tcBorders>
              <w:right w:val="single" w:sz="4" w:space="0" w:color="auto"/>
            </w:tcBorders>
          </w:tcPr>
          <w:p w14:paraId="42974DFD" w14:textId="77777777" w:rsidR="00A6306B" w:rsidRPr="00AF1863" w:rsidRDefault="00A6306B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Аппарат дыхательный со сжатым воздухом для пожарных ПТС «Профи», в т.ч. его модификации: ПТС Профи-М, ПТС Профи-МП (и его исполнения), ПТС «Базис» по ТУ 32.99.11-018-38996367-2020 (ТУ 2568-018-38996367-2002)</w:t>
            </w:r>
          </w:p>
        </w:tc>
        <w:tc>
          <w:tcPr>
            <w:tcW w:w="25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97CAE9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7C746C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соответствия № РОСС RU.03 ЭЧ 01.Н0484</w:t>
            </w:r>
          </w:p>
          <w:p w14:paraId="77502AFA" w14:textId="77777777" w:rsidR="00A6306B" w:rsidRDefault="00545FEB" w:rsidP="007C746C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A6306B" w:rsidRPr="007C746C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08.12.2025</w:t>
            </w:r>
          </w:p>
          <w:p w14:paraId="598DACF5" w14:textId="77777777" w:rsidR="00A6306B" w:rsidRPr="00AF1863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</w:tcPr>
          <w:p w14:paraId="2B3121AD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16E5A831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03721813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4B125430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193493A0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420DD6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ООО «НСЦ «Аспект-СЕРТ»</w:t>
            </w:r>
          </w:p>
          <w:p w14:paraId="111020F8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32CD7448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0EF2ABC0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0EB3A411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1CA9E650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3CF53F23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278404C6" w14:textId="77777777" w:rsid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  <w:p w14:paraId="0EB7D85B" w14:textId="77777777" w:rsidR="00A6306B" w:rsidRPr="00AF1863" w:rsidRDefault="00A6306B" w:rsidP="00AF1863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3DF3C5EB" w14:textId="77777777" w:rsidR="00A6306B" w:rsidRPr="00AF1863" w:rsidRDefault="00545FEB" w:rsidP="00AF1863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-</w:t>
            </w:r>
          </w:p>
        </w:tc>
      </w:tr>
      <w:tr w:rsidR="00A6306B" w:rsidRPr="00AF1863" w14:paraId="737A092D" w14:textId="77777777" w:rsidTr="00A6306B">
        <w:trPr>
          <w:trHeight w:val="1749"/>
          <w:jc w:val="center"/>
        </w:trPr>
        <w:tc>
          <w:tcPr>
            <w:tcW w:w="500" w:type="dxa"/>
            <w:vMerge/>
            <w:vAlign w:val="center"/>
          </w:tcPr>
          <w:p w14:paraId="35524A04" w14:textId="77777777" w:rsidR="00A6306B" w:rsidRPr="00AF1863" w:rsidRDefault="00A6306B" w:rsidP="00AF1863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174" w:type="dxa"/>
            <w:vMerge/>
            <w:tcBorders>
              <w:right w:val="single" w:sz="4" w:space="0" w:color="auto"/>
            </w:tcBorders>
          </w:tcPr>
          <w:p w14:paraId="30EE44F6" w14:textId="77777777" w:rsidR="00A6306B" w:rsidRPr="00AF1863" w:rsidRDefault="00A6306B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D84C1C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420DD6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соответствия № ПАСОП ГА.УЧ.24.0246</w:t>
            </w:r>
          </w:p>
          <w:p w14:paraId="67ECB798" w14:textId="77777777" w:rsidR="00545FEB" w:rsidRPr="00A6306B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A6306B" w:rsidRPr="00420DD6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06.05.2024</w:t>
            </w:r>
          </w:p>
          <w:p w14:paraId="7F4C31DC" w14:textId="77777777" w:rsidR="00A6306B" w:rsidRPr="00A6306B" w:rsidRDefault="00A6306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21B77D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20DD6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</w:t>
            </w:r>
          </w:p>
          <w:p w14:paraId="0D8905EA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A6306B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Учреждение «ЦС </w:t>
            </w:r>
            <w:r w:rsidRPr="00420DD6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СПАСОП ГА»</w:t>
            </w:r>
          </w:p>
          <w:p w14:paraId="5CB48AC4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</w:p>
          <w:p w14:paraId="153C7A37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</w:p>
          <w:p w14:paraId="4C2950DE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</w:p>
          <w:p w14:paraId="68103A06" w14:textId="77777777" w:rsidR="00A6306B" w:rsidRPr="00A6306B" w:rsidRDefault="00A6306B" w:rsidP="00A6306B">
            <w:pPr>
              <w:jc w:val="both"/>
              <w:rPr>
                <w:rFonts w:asciiTheme="minorHAnsi" w:hAnsiTheme="minorHAnsi"/>
                <w:i/>
                <w:lang w:val="ru-RU"/>
              </w:rPr>
            </w:pPr>
          </w:p>
        </w:tc>
        <w:tc>
          <w:tcPr>
            <w:tcW w:w="23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EEF2A" w14:textId="77777777" w:rsidR="00A6306B" w:rsidRPr="00A6306B" w:rsidRDefault="00545FEB" w:rsidP="00AF1863">
            <w:pPr>
              <w:jc w:val="both"/>
              <w:rPr>
                <w:rFonts w:asciiTheme="minorHAnsi" w:hAnsiTheme="minorHAnsi"/>
                <w:i/>
                <w:lang w:val="ru-RU"/>
              </w:rPr>
            </w:pPr>
            <w:r>
              <w:rPr>
                <w:rFonts w:asciiTheme="minorHAnsi" w:hAnsiTheme="minorHAnsi"/>
                <w:i/>
                <w:lang w:val="ru-RU"/>
              </w:rPr>
              <w:t>-</w:t>
            </w:r>
          </w:p>
        </w:tc>
      </w:tr>
      <w:tr w:rsidR="00A6306B" w:rsidRPr="00AF1863" w14:paraId="3F342484" w14:textId="77777777" w:rsidTr="00A6306B">
        <w:trPr>
          <w:trHeight w:val="1380"/>
          <w:jc w:val="center"/>
        </w:trPr>
        <w:tc>
          <w:tcPr>
            <w:tcW w:w="500" w:type="dxa"/>
            <w:vMerge/>
            <w:vAlign w:val="center"/>
          </w:tcPr>
          <w:p w14:paraId="2BBF0B45" w14:textId="77777777" w:rsidR="00A6306B" w:rsidRPr="00A6306B" w:rsidRDefault="00A6306B" w:rsidP="00AF1863">
            <w:pPr>
              <w:jc w:val="center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2174" w:type="dxa"/>
            <w:vMerge/>
            <w:tcBorders>
              <w:right w:val="single" w:sz="4" w:space="0" w:color="auto"/>
            </w:tcBorders>
          </w:tcPr>
          <w:p w14:paraId="5B201C93" w14:textId="77777777" w:rsidR="00A6306B" w:rsidRPr="00AF1863" w:rsidRDefault="00A6306B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F50A51" w14:textId="77777777" w:rsidR="00A6306B" w:rsidRDefault="00A6306B" w:rsidP="00A6306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420DD6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соответствия ИНТЕРГАЗСЕРТ № ОГН9.RU.1109.В00007</w:t>
            </w:r>
          </w:p>
          <w:p w14:paraId="4899BA3D" w14:textId="77777777" w:rsidR="00A6306B" w:rsidRPr="007C746C" w:rsidRDefault="00545FEB" w:rsidP="00A6306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A6306B" w:rsidRPr="00420DD6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07.10.2025</w:t>
            </w:r>
          </w:p>
          <w:p w14:paraId="4C8A96E4" w14:textId="77777777" w:rsidR="00A6306B" w:rsidRDefault="00A6306B" w:rsidP="00AF1863">
            <w:pPr>
              <w:jc w:val="both"/>
              <w:rPr>
                <w:rFonts w:asciiTheme="minorHAnsi" w:hAnsiTheme="minorHAnsi"/>
                <w:i/>
              </w:rPr>
            </w:pPr>
          </w:p>
        </w:tc>
        <w:tc>
          <w:tcPr>
            <w:tcW w:w="2115" w:type="dxa"/>
            <w:tcBorders>
              <w:top w:val="single" w:sz="4" w:space="0" w:color="auto"/>
            </w:tcBorders>
            <w:vAlign w:val="center"/>
          </w:tcPr>
          <w:p w14:paraId="7BCB95C5" w14:textId="77777777" w:rsidR="00A6306B" w:rsidRPr="00A6306B" w:rsidRDefault="00A6306B" w:rsidP="00A6306B">
            <w:pPr>
              <w:jc w:val="both"/>
              <w:rPr>
                <w:rFonts w:asciiTheme="minorHAnsi" w:hAnsiTheme="minorHAnsi"/>
              </w:rPr>
            </w:pPr>
          </w:p>
          <w:p w14:paraId="4C3DAAD0" w14:textId="77777777" w:rsidR="00A6306B" w:rsidRPr="00420DD6" w:rsidRDefault="00A6306B" w:rsidP="00A6306B">
            <w:pPr>
              <w:jc w:val="both"/>
              <w:rPr>
                <w:rFonts w:asciiTheme="minorHAnsi" w:hAnsiTheme="minorHAnsi"/>
              </w:rPr>
            </w:pPr>
            <w:r w:rsidRPr="00A6306B">
              <w:rPr>
                <w:rFonts w:asciiTheme="minorHAnsi" w:hAnsiTheme="minorHAnsi"/>
              </w:rPr>
              <w:t>ООО «МГТ»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vAlign w:val="center"/>
          </w:tcPr>
          <w:p w14:paraId="74CEDE54" w14:textId="77777777" w:rsidR="00A6306B" w:rsidRPr="00545FEB" w:rsidRDefault="00545FEB" w:rsidP="00AF1863">
            <w:pPr>
              <w:jc w:val="both"/>
              <w:rPr>
                <w:rFonts w:asciiTheme="minorHAnsi" w:hAnsiTheme="minorHAnsi"/>
                <w:i/>
                <w:lang w:val="ru-RU"/>
              </w:rPr>
            </w:pPr>
            <w:r>
              <w:rPr>
                <w:rFonts w:asciiTheme="minorHAnsi" w:hAnsiTheme="minorHAnsi"/>
                <w:i/>
                <w:lang w:val="ru-RU"/>
              </w:rPr>
              <w:t>-</w:t>
            </w:r>
          </w:p>
        </w:tc>
      </w:tr>
      <w:tr w:rsidR="00AF1863" w:rsidRPr="00AF1863" w14:paraId="67E24371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4E69BA4A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2</w:t>
            </w:r>
          </w:p>
        </w:tc>
        <w:tc>
          <w:tcPr>
            <w:tcW w:w="2174" w:type="dxa"/>
          </w:tcPr>
          <w:p w14:paraId="491C76A8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Мобильная баллонная система подачи сжатого воздуха «Модуль» и ее модификации по ТУ 25.91.1-021-38996367-20 (ТУ 1410-021-38996367-02)</w:t>
            </w:r>
          </w:p>
        </w:tc>
        <w:tc>
          <w:tcPr>
            <w:tcW w:w="2535" w:type="dxa"/>
            <w:vAlign w:val="center"/>
          </w:tcPr>
          <w:p w14:paraId="6400F9B3" w14:textId="77777777" w:rsidR="00AF1863" w:rsidRDefault="00F11372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соответствия № РОСС RU. 32766.04ПГС0.ОС02.00458</w:t>
            </w:r>
          </w:p>
          <w:p w14:paraId="14782CBC" w14:textId="77777777" w:rsidR="00F11372" w:rsidRPr="00F11372" w:rsidRDefault="00545FEB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F11372"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15.12.2023</w:t>
            </w:r>
          </w:p>
          <w:p w14:paraId="6158E091" w14:textId="77777777" w:rsidR="00F11372" w:rsidRPr="00F11372" w:rsidRDefault="00F11372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vAlign w:val="center"/>
          </w:tcPr>
          <w:p w14:paraId="29AC0454" w14:textId="77777777" w:rsidR="00AF1863" w:rsidRPr="00F11372" w:rsidRDefault="00F11372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ООО «Прогресс»</w:t>
            </w:r>
          </w:p>
        </w:tc>
        <w:tc>
          <w:tcPr>
            <w:tcW w:w="2310" w:type="dxa"/>
            <w:vAlign w:val="center"/>
          </w:tcPr>
          <w:p w14:paraId="472EC256" w14:textId="77777777" w:rsidR="00AF1863" w:rsidRPr="00F11372" w:rsidRDefault="008F12C1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-</w:t>
            </w:r>
          </w:p>
        </w:tc>
      </w:tr>
      <w:tr w:rsidR="00AF1863" w:rsidRPr="00AF1863" w14:paraId="0D9714A5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6E423CF6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3</w:t>
            </w:r>
          </w:p>
        </w:tc>
        <w:tc>
          <w:tcPr>
            <w:tcW w:w="2174" w:type="dxa"/>
          </w:tcPr>
          <w:p w14:paraId="7E298D51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Шланговый дыхательный аппарат со сжатым воздухом ПТС «Резерв» по ТУ 32.99.11-022-38996367-2020 (ТУ 2568-022-38996367-02)</w:t>
            </w:r>
          </w:p>
        </w:tc>
        <w:tc>
          <w:tcPr>
            <w:tcW w:w="2535" w:type="dxa"/>
            <w:vAlign w:val="center"/>
          </w:tcPr>
          <w:p w14:paraId="1B1F6878" w14:textId="77777777" w:rsidR="00F11372" w:rsidRPr="00F11372" w:rsidRDefault="00F11372" w:rsidP="00F1137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ТС 019/2011</w:t>
            </w:r>
          </w:p>
          <w:p w14:paraId="1EF789CE" w14:textId="77777777" w:rsidR="00AF1863" w:rsidRDefault="00F11372" w:rsidP="00F1137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№ ЕАЭС KZ 7500361.01.01.10192</w:t>
            </w:r>
          </w:p>
          <w:p w14:paraId="196E5EE2" w14:textId="77777777" w:rsidR="00F11372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F11372"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20.06.2025</w:t>
            </w:r>
          </w:p>
        </w:tc>
        <w:tc>
          <w:tcPr>
            <w:tcW w:w="2115" w:type="dxa"/>
            <w:vAlign w:val="center"/>
          </w:tcPr>
          <w:p w14:paraId="3A3ABCAC" w14:textId="77777777" w:rsidR="00AF1863" w:rsidRPr="00F11372" w:rsidRDefault="00F11372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ТОО «КАЗЭКСПОАУДИТ»</w:t>
            </w:r>
          </w:p>
        </w:tc>
        <w:tc>
          <w:tcPr>
            <w:tcW w:w="2310" w:type="dxa"/>
            <w:vAlign w:val="center"/>
          </w:tcPr>
          <w:p w14:paraId="7A64F1A4" w14:textId="77777777" w:rsidR="00AF1863" w:rsidRPr="00F11372" w:rsidRDefault="008F12C1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Испытательный центр  ТОО «КАЗ</w:t>
            </w:r>
            <w:r w:rsidR="003C7C7E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ЭКСПОАУДИТ»</w:t>
            </w:r>
          </w:p>
        </w:tc>
      </w:tr>
      <w:tr w:rsidR="00E83F4E" w:rsidRPr="00AF1863" w14:paraId="7A3D971D" w14:textId="77777777" w:rsidTr="00D47A29">
        <w:trPr>
          <w:trHeight w:val="1932"/>
          <w:jc w:val="center"/>
        </w:trPr>
        <w:tc>
          <w:tcPr>
            <w:tcW w:w="500" w:type="dxa"/>
            <w:vAlign w:val="center"/>
          </w:tcPr>
          <w:p w14:paraId="77FFBF5A" w14:textId="77777777" w:rsidR="00E83F4E" w:rsidRPr="00AF1863" w:rsidRDefault="00E83F4E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4</w:t>
            </w:r>
          </w:p>
        </w:tc>
        <w:tc>
          <w:tcPr>
            <w:tcW w:w="2174" w:type="dxa"/>
          </w:tcPr>
          <w:p w14:paraId="295CCF7D" w14:textId="77777777" w:rsidR="00E83F4E" w:rsidRPr="00AF1863" w:rsidRDefault="00E83F4E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Система контроля дыхательных аппаратов СКАД-1 по ТУ 26.51.52-017-46840277-2020 (ТУ 4212-017-46840277-2001)</w:t>
            </w:r>
          </w:p>
        </w:tc>
        <w:tc>
          <w:tcPr>
            <w:tcW w:w="2535" w:type="dxa"/>
            <w:vAlign w:val="center"/>
          </w:tcPr>
          <w:p w14:paraId="6890C88C" w14:textId="77777777" w:rsidR="00E83F4E" w:rsidRPr="00F11372" w:rsidRDefault="00E83F4E" w:rsidP="00F1137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156A9068" w14:textId="77777777" w:rsidR="00E83F4E" w:rsidRPr="00F11372" w:rsidRDefault="00E83F4E" w:rsidP="00F1137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№ ЕАЭС RU </w:t>
            </w:r>
          </w:p>
          <w:p w14:paraId="3432AEB0" w14:textId="77777777" w:rsidR="00E83F4E" w:rsidRDefault="00E83F4E" w:rsidP="00F1137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F1137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C-RU.ЧС13.В.00726/23</w:t>
            </w:r>
          </w:p>
          <w:p w14:paraId="176465AA" w14:textId="77777777" w:rsidR="00E83F4E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E83F4E" w:rsidRPr="00E83F4E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20.03.2023</w:t>
            </w:r>
          </w:p>
        </w:tc>
        <w:tc>
          <w:tcPr>
            <w:tcW w:w="2115" w:type="dxa"/>
            <w:vAlign w:val="center"/>
          </w:tcPr>
          <w:p w14:paraId="019CE86E" w14:textId="77777777" w:rsidR="00E83F4E" w:rsidRPr="00F11372" w:rsidRDefault="00E83F4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E83F4E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7B8D63E1" w14:textId="77777777" w:rsidR="00E83F4E" w:rsidRPr="00F11372" w:rsidRDefault="006B1A2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6F4AA78A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27DB19D0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5</w:t>
            </w:r>
          </w:p>
        </w:tc>
        <w:tc>
          <w:tcPr>
            <w:tcW w:w="2174" w:type="dxa"/>
          </w:tcPr>
          <w:p w14:paraId="1B7A1828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Прибор для проверки качества сжатого воздуха ПТС «Тест-Комплект» (в т.ч. его модификации -4, -5) по ТУ 33.20.53-029-38996367-04 (ТУ 4215-029-38996367-04)</w:t>
            </w:r>
          </w:p>
        </w:tc>
        <w:tc>
          <w:tcPr>
            <w:tcW w:w="2535" w:type="dxa"/>
            <w:vAlign w:val="center"/>
          </w:tcPr>
          <w:p w14:paraId="35FD76F8" w14:textId="77777777" w:rsidR="0088673F" w:rsidRPr="0088673F" w:rsidRDefault="0088673F" w:rsidP="008867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8867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Декларация ТР ТС 020/2011</w:t>
            </w:r>
          </w:p>
          <w:p w14:paraId="57C9EA06" w14:textId="77777777" w:rsidR="00AF1863" w:rsidRDefault="0088673F" w:rsidP="008867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8867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ЕАЭС № RU Д-RU. РА07.В.67232/25</w:t>
            </w:r>
          </w:p>
          <w:p w14:paraId="7823D187" w14:textId="77777777" w:rsidR="0088673F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88673F" w:rsidRPr="008867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02.09.2025</w:t>
            </w:r>
          </w:p>
        </w:tc>
        <w:tc>
          <w:tcPr>
            <w:tcW w:w="2115" w:type="dxa"/>
            <w:vAlign w:val="center"/>
          </w:tcPr>
          <w:p w14:paraId="112A10B9" w14:textId="77777777" w:rsidR="00AF1863" w:rsidRPr="00F11372" w:rsidRDefault="0088673F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8867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ООО «РСТ»</w:t>
            </w:r>
          </w:p>
        </w:tc>
        <w:tc>
          <w:tcPr>
            <w:tcW w:w="2310" w:type="dxa"/>
            <w:vAlign w:val="center"/>
          </w:tcPr>
          <w:p w14:paraId="15D0333F" w14:textId="77777777" w:rsidR="00AF1863" w:rsidRPr="00F11372" w:rsidRDefault="003C7C7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Испытательная лаборатория «Центр экспертизы и качества «АБК-Система»</w:t>
            </w:r>
          </w:p>
        </w:tc>
      </w:tr>
      <w:tr w:rsidR="00AF1863" w:rsidRPr="00AF1863" w14:paraId="637EFA60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1E0A470E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6</w:t>
            </w:r>
          </w:p>
        </w:tc>
        <w:tc>
          <w:tcPr>
            <w:tcW w:w="2174" w:type="dxa"/>
          </w:tcPr>
          <w:p w14:paraId="0B54A98C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Установка для гидравлических испытаний баллонов ПТС «Циклон-450» и его исполнения по ТУ 4212-102-38996367-2011</w:t>
            </w:r>
          </w:p>
        </w:tc>
        <w:tc>
          <w:tcPr>
            <w:tcW w:w="2535" w:type="dxa"/>
            <w:vAlign w:val="center"/>
          </w:tcPr>
          <w:p w14:paraId="49F921F2" w14:textId="77777777" w:rsidR="0071168C" w:rsidRPr="0071168C" w:rsidRDefault="0071168C" w:rsidP="0071168C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71168C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Декларация ТР ТС 020/2011</w:t>
            </w:r>
          </w:p>
          <w:p w14:paraId="759822B1" w14:textId="77777777" w:rsidR="00AF1863" w:rsidRDefault="0071168C" w:rsidP="0071168C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71168C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ЕАЭС № RU Д-RU.РА07.В.67259/25</w:t>
            </w:r>
          </w:p>
          <w:p w14:paraId="6877E213" w14:textId="77777777" w:rsidR="0071168C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71168C" w:rsidRPr="0071168C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02.09.2025</w:t>
            </w:r>
          </w:p>
        </w:tc>
        <w:tc>
          <w:tcPr>
            <w:tcW w:w="2115" w:type="dxa"/>
            <w:vAlign w:val="center"/>
          </w:tcPr>
          <w:p w14:paraId="5A28E3D1" w14:textId="77777777" w:rsidR="00AF1863" w:rsidRPr="00F11372" w:rsidRDefault="0071168C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ООО «РСТ»</w:t>
            </w:r>
          </w:p>
        </w:tc>
        <w:tc>
          <w:tcPr>
            <w:tcW w:w="2310" w:type="dxa"/>
            <w:vAlign w:val="center"/>
          </w:tcPr>
          <w:p w14:paraId="6DB8BEDC" w14:textId="77777777" w:rsidR="00AF1863" w:rsidRPr="00F11372" w:rsidRDefault="003C7C7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Испытательная лаборатория «Центр экспертизы и качества «АБК-Система»</w:t>
            </w:r>
          </w:p>
        </w:tc>
      </w:tr>
      <w:tr w:rsidR="00AF1863" w:rsidRPr="00AF1863" w14:paraId="56651A6C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195829D7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7</w:t>
            </w:r>
          </w:p>
        </w:tc>
        <w:tc>
          <w:tcPr>
            <w:tcW w:w="2174" w:type="dxa"/>
          </w:tcPr>
          <w:p w14:paraId="6649E556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Установки компрессорные высокого давления ПТС «Вектор» (в т.ч. ПТС «Вектор»-105, - 120, -265, -330) и их исполнения по  ТУ 28.13.28-084-38996367-2018</w:t>
            </w:r>
          </w:p>
        </w:tc>
        <w:tc>
          <w:tcPr>
            <w:tcW w:w="2535" w:type="dxa"/>
            <w:vAlign w:val="center"/>
          </w:tcPr>
          <w:p w14:paraId="3BEFF1FA" w14:textId="77777777" w:rsidR="00B15C92" w:rsidRPr="00B15C92" w:rsidRDefault="00B15C92" w:rsidP="00B15C9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7F22E693" w14:textId="77777777" w:rsidR="00B15C92" w:rsidRPr="00B15C92" w:rsidRDefault="00B15C92" w:rsidP="00B15C9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№ ЕАЭС RU </w:t>
            </w:r>
          </w:p>
          <w:p w14:paraId="78F47EAC" w14:textId="77777777" w:rsidR="00AF1863" w:rsidRDefault="00B15C92" w:rsidP="00B15C92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C-RU.ЧС13.В.00694/22</w:t>
            </w:r>
          </w:p>
          <w:p w14:paraId="56AC94A1" w14:textId="77777777" w:rsidR="00B15C92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B15C92"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20.12.2022</w:t>
            </w:r>
            <w:r w:rsidR="00B15C92"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ab/>
            </w:r>
          </w:p>
        </w:tc>
        <w:tc>
          <w:tcPr>
            <w:tcW w:w="2115" w:type="dxa"/>
            <w:vAlign w:val="center"/>
          </w:tcPr>
          <w:p w14:paraId="35CEBFFA" w14:textId="77777777" w:rsidR="00AF1863" w:rsidRPr="00F11372" w:rsidRDefault="00B15C92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B15C92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57A7AB57" w14:textId="77777777" w:rsidR="00AF1863" w:rsidRPr="00F11372" w:rsidRDefault="006B1A2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71338D84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7FB377B3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8</w:t>
            </w:r>
          </w:p>
        </w:tc>
        <w:tc>
          <w:tcPr>
            <w:tcW w:w="2174" w:type="dxa"/>
          </w:tcPr>
          <w:p w14:paraId="2303FF65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Самоспасатель изолирующий общего назначения со сжатым воздухом «Экстремал» по ТУ 32.99.11-061-38996367-2021 (ТУ 2568-061-38996367-04)</w:t>
            </w:r>
          </w:p>
        </w:tc>
        <w:tc>
          <w:tcPr>
            <w:tcW w:w="2535" w:type="dxa"/>
            <w:vAlign w:val="center"/>
          </w:tcPr>
          <w:p w14:paraId="6B6998C9" w14:textId="77777777" w:rsidR="00AF1863" w:rsidRDefault="005D663F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Добровольный сертификат ПБ №ССРП-RU.ЧС13.Н.00346</w:t>
            </w:r>
          </w:p>
          <w:p w14:paraId="4D1741B8" w14:textId="77777777" w:rsidR="005D663F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5D663F"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23.05.2022</w:t>
            </w:r>
          </w:p>
        </w:tc>
        <w:tc>
          <w:tcPr>
            <w:tcW w:w="2115" w:type="dxa"/>
            <w:vAlign w:val="center"/>
          </w:tcPr>
          <w:p w14:paraId="1040FC80" w14:textId="77777777" w:rsidR="00AF1863" w:rsidRPr="00F11372" w:rsidRDefault="005D663F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ОС 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28236702" w14:textId="77777777" w:rsidR="00AF1863" w:rsidRPr="00F11372" w:rsidRDefault="00BA658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0E39DBFB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61C90054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9</w:t>
            </w:r>
          </w:p>
        </w:tc>
        <w:tc>
          <w:tcPr>
            <w:tcW w:w="2174" w:type="dxa"/>
          </w:tcPr>
          <w:p w14:paraId="771E8E9F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 xml:space="preserve">Самоспасатель изолирующий специального назначения со сжатым воздухом «Экстремал-про» и его исполнения по ТУ 32.99.11-045-38996367-2021 (ТУ 2568-045-38996367-04) </w:t>
            </w:r>
          </w:p>
        </w:tc>
        <w:tc>
          <w:tcPr>
            <w:tcW w:w="2535" w:type="dxa"/>
            <w:vAlign w:val="center"/>
          </w:tcPr>
          <w:p w14:paraId="6A52707B" w14:textId="77777777" w:rsidR="005D663F" w:rsidRPr="005D663F" w:rsidRDefault="005D663F" w:rsidP="005D66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77B20F26" w14:textId="77777777" w:rsidR="005D663F" w:rsidRPr="005D663F" w:rsidRDefault="005D663F" w:rsidP="005D66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№ ЕАЭС RU </w:t>
            </w:r>
          </w:p>
          <w:p w14:paraId="04FC174D" w14:textId="77777777" w:rsidR="00AF1863" w:rsidRDefault="005D663F" w:rsidP="005D66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C-RU.ЧС13.В.00771/23</w:t>
            </w:r>
          </w:p>
          <w:p w14:paraId="56168710" w14:textId="77777777" w:rsidR="00545FEB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5D663F"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25.05.2023</w:t>
            </w:r>
          </w:p>
          <w:p w14:paraId="39486374" w14:textId="77777777" w:rsidR="005D663F" w:rsidRPr="00F11372" w:rsidRDefault="005D663F" w:rsidP="005D663F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vAlign w:val="center"/>
          </w:tcPr>
          <w:p w14:paraId="291C2F89" w14:textId="77777777" w:rsidR="00AF1863" w:rsidRPr="00F11372" w:rsidRDefault="005D663F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5D663F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ОС 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39585ECE" w14:textId="77777777" w:rsidR="00AF1863" w:rsidRPr="00F11372" w:rsidRDefault="00BA658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05C54543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5CB8E92C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10</w:t>
            </w:r>
          </w:p>
        </w:tc>
        <w:tc>
          <w:tcPr>
            <w:tcW w:w="2174" w:type="dxa"/>
          </w:tcPr>
          <w:p w14:paraId="3CD637A4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Боевая одежда пожарного БОП-1 и ее модификации (в т.ч. БОП-I-C-50-A, БОП-I-C-50-Б, БОП-I-СПАС и ее модификации) по ТУ 8570-004-46840277-00</w:t>
            </w:r>
          </w:p>
        </w:tc>
        <w:tc>
          <w:tcPr>
            <w:tcW w:w="2535" w:type="dxa"/>
            <w:vAlign w:val="center"/>
          </w:tcPr>
          <w:p w14:paraId="012175AF" w14:textId="77777777" w:rsidR="00DA2A04" w:rsidRPr="00DA2A04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7BAC6BA6" w14:textId="77777777" w:rsidR="00AF1863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№ ЕАЭС RU C-RU.ЧС13.В.00799/23</w:t>
            </w:r>
          </w:p>
          <w:p w14:paraId="20AABE89" w14:textId="77777777" w:rsidR="00545FEB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DA2A04"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04.07.2023</w:t>
            </w:r>
          </w:p>
          <w:p w14:paraId="515C5D1E" w14:textId="77777777" w:rsidR="00DA2A04" w:rsidRPr="00F11372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vAlign w:val="center"/>
          </w:tcPr>
          <w:p w14:paraId="5F6D2F73" w14:textId="77777777" w:rsidR="00AF1863" w:rsidRPr="00F11372" w:rsidRDefault="00DA2A04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ОС 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7AC229A9" w14:textId="77777777" w:rsidR="00AF1863" w:rsidRPr="00F11372" w:rsidRDefault="00BA658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7FD90EA1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7BFEE165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11</w:t>
            </w:r>
          </w:p>
        </w:tc>
        <w:tc>
          <w:tcPr>
            <w:tcW w:w="2174" w:type="dxa"/>
          </w:tcPr>
          <w:p w14:paraId="7C19D985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 xml:space="preserve">Комплект специальной </w:t>
            </w:r>
            <w:proofErr w:type="spellStart"/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теплоотражательной</w:t>
            </w:r>
            <w:proofErr w:type="spellEnd"/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 xml:space="preserve"> защитной одежды пожарных (ТОК-200-25-П/Т) по ТУ 8570-007-46840277-00 (СЗО ПТВ полутяжелого типа), в т.ч. его модификация ПТС «Газовик-Пламя»</w:t>
            </w:r>
          </w:p>
        </w:tc>
        <w:tc>
          <w:tcPr>
            <w:tcW w:w="2535" w:type="dxa"/>
            <w:vAlign w:val="center"/>
          </w:tcPr>
          <w:p w14:paraId="06BAD0DC" w14:textId="77777777" w:rsidR="00DA2A04" w:rsidRPr="00DA2A04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47EB400B" w14:textId="77777777" w:rsidR="00AF1863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№ ЕАЭС RU C-RU.ЧС13.В.00941/24</w:t>
            </w:r>
          </w:p>
          <w:p w14:paraId="2704C1B6" w14:textId="77777777" w:rsidR="00545FEB" w:rsidRPr="00F11372" w:rsidRDefault="00545FEB" w:rsidP="00545FEB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="00DA2A04"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26.08.2024</w:t>
            </w:r>
          </w:p>
          <w:p w14:paraId="7C88232D" w14:textId="77777777" w:rsidR="00DA2A04" w:rsidRPr="00F11372" w:rsidRDefault="00DA2A04" w:rsidP="00DA2A04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</w:p>
        </w:tc>
        <w:tc>
          <w:tcPr>
            <w:tcW w:w="2115" w:type="dxa"/>
            <w:vAlign w:val="center"/>
          </w:tcPr>
          <w:p w14:paraId="0DBA812B" w14:textId="77777777" w:rsidR="00AF1863" w:rsidRPr="00F11372" w:rsidRDefault="00DA2A04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DA2A04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ОС 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46F9FFD9" w14:textId="77777777" w:rsidR="00AF1863" w:rsidRPr="00F11372" w:rsidRDefault="00BA658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1A0F20D5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45133EC8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12</w:t>
            </w:r>
          </w:p>
        </w:tc>
        <w:tc>
          <w:tcPr>
            <w:tcW w:w="2174" w:type="dxa"/>
          </w:tcPr>
          <w:p w14:paraId="0E5C6815" w14:textId="77777777" w:rsidR="00AF1863" w:rsidRPr="00AF186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</w:pPr>
            <w:proofErr w:type="spellStart"/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>Термоагрессивостойкий</w:t>
            </w:r>
            <w:proofErr w:type="spellEnd"/>
            <w:r w:rsidRPr="00AF1863">
              <w:rPr>
                <w:rStyle w:val="5105pt"/>
                <w:rFonts w:asciiTheme="minorHAnsi" w:eastAsiaTheme="minorHAnsi" w:hAnsiTheme="minorHAnsi" w:cstheme="minorHAnsi"/>
                <w:b w:val="0"/>
                <w:i w:val="0"/>
                <w:sz w:val="24"/>
                <w:szCs w:val="24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по ТУ 8570-025-46840277-2003</w:t>
            </w:r>
          </w:p>
        </w:tc>
        <w:tc>
          <w:tcPr>
            <w:tcW w:w="2535" w:type="dxa"/>
            <w:vAlign w:val="center"/>
          </w:tcPr>
          <w:p w14:paraId="0A11B6EA" w14:textId="77777777" w:rsidR="000100ED" w:rsidRPr="000100ED" w:rsidRDefault="000100ED" w:rsidP="000100ED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0100ED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Сертификат ТР ЕАЭС 043/2017</w:t>
            </w:r>
          </w:p>
          <w:p w14:paraId="64A2D4D8" w14:textId="77777777" w:rsidR="000100ED" w:rsidRDefault="000100ED" w:rsidP="000100ED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0100ED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№ ЕАЭС RU C-RU.ЧС13.В.00787/23</w:t>
            </w:r>
          </w:p>
          <w:p w14:paraId="55CC5841" w14:textId="77777777" w:rsidR="00545FEB" w:rsidRPr="000100ED" w:rsidRDefault="00545FEB" w:rsidP="00545FE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С </w:t>
            </w:r>
            <w:r w:rsidR="000100ED" w:rsidRPr="000100ED">
              <w:rPr>
                <w:rFonts w:asciiTheme="minorHAnsi" w:hAnsiTheme="minorHAnsi" w:cstheme="minorHAnsi"/>
                <w:sz w:val="24"/>
                <w:szCs w:val="24"/>
              </w:rPr>
              <w:t>16.06.2023</w:t>
            </w:r>
          </w:p>
          <w:p w14:paraId="1B62A423" w14:textId="77777777" w:rsidR="00AF1863" w:rsidRPr="000100ED" w:rsidRDefault="00AF1863" w:rsidP="000100E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323F831F" w14:textId="77777777" w:rsidR="00AF1863" w:rsidRPr="00F11372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0100ED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ОС «ПОЖТЕСТ» ФГБУ ВНИИПО МЧС России</w:t>
            </w:r>
          </w:p>
        </w:tc>
        <w:tc>
          <w:tcPr>
            <w:tcW w:w="2310" w:type="dxa"/>
            <w:vAlign w:val="center"/>
          </w:tcPr>
          <w:p w14:paraId="4995FCC6" w14:textId="77777777" w:rsidR="00AF1863" w:rsidRPr="00F11372" w:rsidRDefault="00BA658E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СП ФГБУ ВНИИПО МЧС России</w:t>
            </w:r>
          </w:p>
        </w:tc>
      </w:tr>
      <w:tr w:rsidR="00AF1863" w:rsidRPr="00AF1863" w14:paraId="505FB387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516B4A3E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13</w:t>
            </w:r>
          </w:p>
        </w:tc>
        <w:tc>
          <w:tcPr>
            <w:tcW w:w="2174" w:type="dxa"/>
          </w:tcPr>
          <w:p w14:paraId="1C0C1593" w14:textId="77777777" w:rsidR="00AF1863" w:rsidRPr="00BA22D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Облегченный </w:t>
            </w: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агрессивостойкий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комплект «Пульсар» и его модификации (в т.ч. ПТС «Пульсар-Универсал») по ТУ 8570-052-38996367-2011</w:t>
            </w:r>
          </w:p>
        </w:tc>
        <w:tc>
          <w:tcPr>
            <w:tcW w:w="2535" w:type="dxa"/>
            <w:vAlign w:val="center"/>
          </w:tcPr>
          <w:p w14:paraId="16A47535" w14:textId="77777777" w:rsidR="00AF1863" w:rsidRPr="00F11372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-</w:t>
            </w:r>
          </w:p>
        </w:tc>
        <w:tc>
          <w:tcPr>
            <w:tcW w:w="2115" w:type="dxa"/>
            <w:vAlign w:val="center"/>
          </w:tcPr>
          <w:p w14:paraId="3E312CB3" w14:textId="77777777" w:rsidR="00AF1863" w:rsidRPr="00F11372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-</w:t>
            </w:r>
          </w:p>
        </w:tc>
        <w:tc>
          <w:tcPr>
            <w:tcW w:w="2310" w:type="dxa"/>
            <w:vAlign w:val="center"/>
          </w:tcPr>
          <w:p w14:paraId="7F8C9C93" w14:textId="77777777" w:rsidR="00AF1863" w:rsidRPr="00F11372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-</w:t>
            </w:r>
          </w:p>
        </w:tc>
      </w:tr>
      <w:tr w:rsidR="00AF1863" w:rsidRPr="00AF1863" w14:paraId="3271C057" w14:textId="77777777" w:rsidTr="007C746C">
        <w:trPr>
          <w:trHeight w:val="58"/>
          <w:jc w:val="center"/>
        </w:trPr>
        <w:tc>
          <w:tcPr>
            <w:tcW w:w="500" w:type="dxa"/>
            <w:vAlign w:val="center"/>
          </w:tcPr>
          <w:p w14:paraId="0277331D" w14:textId="77777777" w:rsidR="00AF1863" w:rsidRPr="00AF1863" w:rsidRDefault="00AF1863" w:rsidP="00AF1863">
            <w:pPr>
              <w:jc w:val="center"/>
              <w:rPr>
                <w:rFonts w:asciiTheme="minorHAnsi" w:hAnsiTheme="minorHAnsi" w:cstheme="minorHAnsi"/>
                <w:lang w:val="ru-RU"/>
              </w:rPr>
            </w:pPr>
            <w:r w:rsidRPr="00AF1863">
              <w:rPr>
                <w:rFonts w:asciiTheme="minorHAnsi" w:hAnsiTheme="minorHAnsi" w:cstheme="minorHAnsi"/>
                <w:lang w:val="ru-RU"/>
              </w:rPr>
              <w:t>14</w:t>
            </w:r>
          </w:p>
        </w:tc>
        <w:tc>
          <w:tcPr>
            <w:tcW w:w="2174" w:type="dxa"/>
          </w:tcPr>
          <w:p w14:paraId="31F096AF" w14:textId="77777777" w:rsidR="00AF1863" w:rsidRPr="00BA22D3" w:rsidRDefault="00AF1863" w:rsidP="00AF1863">
            <w:pPr>
              <w:pStyle w:val="53"/>
              <w:shd w:val="clear" w:color="auto" w:fill="auto"/>
              <w:tabs>
                <w:tab w:val="left" w:pos="23"/>
              </w:tabs>
              <w:spacing w:before="0" w:after="0" w:line="240" w:lineRule="auto"/>
              <w:contextualSpacing/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</w:pPr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Учебно-тренировочный комплекс. </w:t>
            </w:r>
            <w:proofErr w:type="spellStart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>Теплодымокамера</w:t>
            </w:r>
            <w:proofErr w:type="spellEnd"/>
            <w:r w:rsidRPr="00BA22D3">
              <w:rPr>
                <w:rStyle w:val="5105pt"/>
                <w:rFonts w:eastAsiaTheme="minorHAnsi"/>
                <w:b w:val="0"/>
                <w:i w:val="0"/>
                <w:sz w:val="24"/>
                <w:szCs w:val="24"/>
              </w:rPr>
              <w:t xml:space="preserve"> ПТС «ГРОТ» и его модификации по ТУ 8072-038-38996367-04</w:t>
            </w:r>
          </w:p>
        </w:tc>
        <w:tc>
          <w:tcPr>
            <w:tcW w:w="2535" w:type="dxa"/>
            <w:vAlign w:val="center"/>
          </w:tcPr>
          <w:p w14:paraId="75D1856D" w14:textId="77777777" w:rsidR="00AF1863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 w:rsidRPr="000100ED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Декларация ТР ТС 004/2011, ТР ТС 020/2011 № ЕАЭС № RU Д-RU.РА07.В.67200/25</w:t>
            </w:r>
          </w:p>
          <w:p w14:paraId="01F88CE1" w14:textId="77777777" w:rsidR="000100ED" w:rsidRPr="00F11372" w:rsidRDefault="000100ED" w:rsidP="000100ED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 xml:space="preserve">С </w:t>
            </w:r>
            <w:r w:rsidRPr="000100ED"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02.09.2025</w:t>
            </w:r>
          </w:p>
        </w:tc>
        <w:tc>
          <w:tcPr>
            <w:tcW w:w="2115" w:type="dxa"/>
            <w:vAlign w:val="center"/>
          </w:tcPr>
          <w:p w14:paraId="374144F8" w14:textId="77777777" w:rsidR="00AF1863" w:rsidRPr="00F11372" w:rsidRDefault="000100ED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ООО «РСТ»</w:t>
            </w:r>
          </w:p>
        </w:tc>
        <w:tc>
          <w:tcPr>
            <w:tcW w:w="2310" w:type="dxa"/>
            <w:vAlign w:val="center"/>
          </w:tcPr>
          <w:p w14:paraId="5DFF9E88" w14:textId="77777777" w:rsidR="00AF1863" w:rsidRPr="00F11372" w:rsidRDefault="005B2303" w:rsidP="00AF1863">
            <w:pPr>
              <w:jc w:val="both"/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i/>
                <w:sz w:val="24"/>
                <w:szCs w:val="24"/>
                <w:lang w:val="ru-RU"/>
              </w:rPr>
              <w:t>Испытательная лаборатория «Центр экспертизы и качества «АБК-Система»</w:t>
            </w:r>
          </w:p>
        </w:tc>
      </w:tr>
    </w:tbl>
    <w:p w14:paraId="50ECA9E3" w14:textId="77777777" w:rsidR="00BC39FB" w:rsidRDefault="00BC39FB" w:rsidP="00BC39FB"/>
    <w:p w14:paraId="223E52F7" w14:textId="77777777" w:rsidR="00A87179" w:rsidRPr="00BC39FB" w:rsidRDefault="00A87179" w:rsidP="00BC39FB">
      <w:pPr>
        <w:jc w:val="center"/>
        <w:rPr>
          <w:b/>
          <w:sz w:val="28"/>
          <w:szCs w:val="28"/>
        </w:rPr>
      </w:pPr>
      <w:r w:rsidRPr="00BC39FB">
        <w:rPr>
          <w:b/>
          <w:sz w:val="28"/>
          <w:szCs w:val="28"/>
        </w:rPr>
        <w:t>ВЫВОДЫ</w:t>
      </w:r>
    </w:p>
    <w:tbl>
      <w:tblPr>
        <w:tblStyle w:val="TableNormal"/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405"/>
        <w:gridCol w:w="7165"/>
      </w:tblGrid>
      <w:tr w:rsidR="00A87179" w:rsidRPr="00BC39FB" w14:paraId="7890F680" w14:textId="77777777" w:rsidTr="00BC39FB">
        <w:trPr>
          <w:trHeight w:val="20"/>
          <w:tblHeader/>
          <w:jc w:val="center"/>
        </w:trPr>
        <w:tc>
          <w:tcPr>
            <w:tcW w:w="2405" w:type="dxa"/>
            <w:vAlign w:val="center"/>
          </w:tcPr>
          <w:p w14:paraId="4C019DFA" w14:textId="77777777" w:rsidR="00A87179" w:rsidRPr="00751F2E" w:rsidRDefault="00A87179" w:rsidP="00C60952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Направление</w:t>
            </w:r>
          </w:p>
        </w:tc>
        <w:tc>
          <w:tcPr>
            <w:tcW w:w="7165" w:type="dxa"/>
            <w:vAlign w:val="center"/>
          </w:tcPr>
          <w:p w14:paraId="75166E43" w14:textId="77777777" w:rsidR="00A87179" w:rsidRPr="00751F2E" w:rsidRDefault="00A87179" w:rsidP="00C60952">
            <w:pPr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Выводы</w:t>
            </w:r>
            <w:r w:rsidRPr="00751F2E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экспертной</w:t>
            </w:r>
            <w:r w:rsidRPr="00751F2E">
              <w:rPr>
                <w:rFonts w:ascii="Times New Roman" w:hAnsi="Times New Roman"/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группы</w:t>
            </w:r>
          </w:p>
        </w:tc>
      </w:tr>
      <w:tr w:rsidR="00A87179" w:rsidRPr="00BC39FB" w14:paraId="36E509E1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6C4D7792" w14:textId="77777777" w:rsidR="00A87179" w:rsidRPr="00751F2E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Инфраструктура</w:t>
            </w:r>
          </w:p>
        </w:tc>
        <w:tc>
          <w:tcPr>
            <w:tcW w:w="7165" w:type="dxa"/>
            <w:vAlign w:val="center"/>
          </w:tcPr>
          <w:p w14:paraId="72F10B9B" w14:textId="77777777" w:rsidR="00A87179" w:rsidRPr="00751F2E" w:rsidRDefault="00A87179" w:rsidP="00BC122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Инфраструктура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производственная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среда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(рабочая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среда),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необходимая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для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достижения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соответствия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требованиям к продукции, включает в себя следующие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элементы</w:t>
            </w:r>
            <w:r w:rsidR="001D0030" w:rsidRPr="00751F2E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  <w:r w:rsidRPr="00751F2E">
              <w:rPr>
                <w:rFonts w:ascii="Times New Roman" w:hAnsi="Times New Roman"/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245724FC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Общая площадь застройки с прилегающими проездами, стоянками автотранспорта, зелеными насаждениями и сооружениями 1,892 Га</w:t>
            </w:r>
          </w:p>
          <w:p w14:paraId="3E328BC6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здания:</w:t>
            </w:r>
          </w:p>
          <w:p w14:paraId="3428F58F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Производственно-административное здание S=18259,8 м2, из них:</w:t>
            </w:r>
          </w:p>
          <w:p w14:paraId="2261457E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-S административного = 4304,76 м2</w:t>
            </w:r>
          </w:p>
          <w:p w14:paraId="08B3C4C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-S производственного =   12264,04 м2</w:t>
            </w:r>
          </w:p>
          <w:p w14:paraId="738FA249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S складов   =   1691 м2</w:t>
            </w:r>
          </w:p>
          <w:p w14:paraId="20A4FD61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сооружения: Котельная газовая, отдельно стоящая, с 2-мя котлами по 1,2 мВт каждый, внутриплощадочные магистральные трубопроводы горячей воды</w:t>
            </w:r>
          </w:p>
          <w:p w14:paraId="7499302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рабочие площади (производственная среда):</w:t>
            </w:r>
          </w:p>
          <w:p w14:paraId="33D83D2D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цех металлоизделий (участок механосборочный, участок станков с ЧПУ, сварочный участок, малярный участок, участок по литью пластмасс, участок по производству композитных изделий, участок столярный);</w:t>
            </w:r>
          </w:p>
          <w:p w14:paraId="09AFC37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цех тренажерных комплексов (участок по испытаниям и пуско-наладочным работам, участок электромонтажный, участок слесарно-сборочный);</w:t>
            </w:r>
          </w:p>
          <w:p w14:paraId="36E95C3B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механический цех (участок механосборочный, участок станков с ЧПУ, участок инструментальный);</w:t>
            </w:r>
          </w:p>
          <w:p w14:paraId="31841448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гальванический участок;</w:t>
            </w:r>
          </w:p>
          <w:p w14:paraId="330AE79F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швейный цех (участок швейный, участок герметизации, участок по изготовлению водолазной одежды);</w:t>
            </w:r>
          </w:p>
          <w:p w14:paraId="446493F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цех сборочный (участок сборки кислородных дыхательных аппаратов, участок сборки дыхательных аппаратов на сжатом воздухе, участок сборки специального оборудования);</w:t>
            </w:r>
          </w:p>
          <w:p w14:paraId="618CE5A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коммуникации: </w:t>
            </w:r>
          </w:p>
          <w:p w14:paraId="75526A9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комплекс «ВОЛНА» приема и очистки сточных поверхностных ливневых вод, канализационная напорная станция и сеть канализации (2,3 км) для отведения стоков в систему КС «Водоканал», водопровод ХПВ от центрального водозаборного узла (1 км)</w:t>
            </w:r>
          </w:p>
          <w:p w14:paraId="75CF1A09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энергетические ресурсы:</w:t>
            </w:r>
          </w:p>
          <w:p w14:paraId="2526B18C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электропитание осуществляется от 3ТП600(Мосэнерго) – заявленная потребляемая мощность 1,2 мВт (договор №38172110 от 02.04.2011 г. с ПАО «Мосэнергосбыт»; </w:t>
            </w:r>
          </w:p>
          <w:p w14:paraId="58761F7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водоснабжение и водоотведение осуществляется по договору с МУП «Водоканал» Г. о.  Подольска № 3826 от 01.12.2015 г.;</w:t>
            </w:r>
          </w:p>
          <w:p w14:paraId="46A16594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газоснабжение котельной осуществляется от магистрального газопровода по договорам транспортировки №60011928/16-Т от 30.12.2015 г. ГУП МО «Мособлгаз» и поставки №61-8-2098/14 от 01.12.2014 г. ООО «Газпром межрегионгаз Москва»;</w:t>
            </w:r>
          </w:p>
          <w:p w14:paraId="38C2C0B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производственное оборудование (в том числе технические средства и программное обеспечение);</w:t>
            </w:r>
          </w:p>
          <w:p w14:paraId="22675604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информационные системы;</w:t>
            </w:r>
          </w:p>
          <w:p w14:paraId="715B99C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связь (телефонная, электронная, факсимильная);</w:t>
            </w:r>
          </w:p>
          <w:p w14:paraId="6226C486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транспорт: </w:t>
            </w:r>
          </w:p>
          <w:p w14:paraId="044E3E19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наличие транспортных средств предприятия АО </w:t>
            </w:r>
            <w:proofErr w:type="gram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« ПТС</w:t>
            </w:r>
            <w:proofErr w:type="gram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»:</w:t>
            </w:r>
          </w:p>
          <w:p w14:paraId="48B0EA6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легковой Лада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Ларгус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461D101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грузовой Лада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Ларгус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63FE1AD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-фургон (С) ГАЗ-2824;</w:t>
            </w:r>
          </w:p>
          <w:p w14:paraId="2657981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фургон (В) ГАЗ-2824,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Белава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121070 – 2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шт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0971C3B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Микроавтобус Луидор 225019.</w:t>
            </w:r>
          </w:p>
          <w:p w14:paraId="6C6DB01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Управление инфраструктурой и производственной средой (рабочей средой) происходит посредством выполнения требований СТО СМК 20-2022 «Управление инфраструктурой и средой для функционирования процессов»</w:t>
            </w:r>
          </w:p>
          <w:p w14:paraId="4708A10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Специальные требования к производственной среде при изготовлении:</w:t>
            </w:r>
          </w:p>
          <w:p w14:paraId="311607AC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Аппарат дыхательный со сжатым воздухом для пожарных ПТС «Профи», в т.ч. его модификации: ПТС Профи-М, ПТС Профи-МП (и его исполнения), ПТС «Базис»</w:t>
            </w:r>
          </w:p>
          <w:p w14:paraId="3531169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Мобильная баллонная система подачи сжатого воздуха «Модуль» и ее модификации</w:t>
            </w:r>
          </w:p>
          <w:p w14:paraId="373BA4A6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Шланговый дыхательный аппарат со сжатым воздухом ПТС «Резерв»</w:t>
            </w:r>
          </w:p>
          <w:p w14:paraId="0628445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Система контроля дыхательных аппаратов СКАД-1</w:t>
            </w:r>
          </w:p>
          <w:p w14:paraId="51D2240E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Прибор для проверки качества сжатого воздуха ПТС «Тест-Комплект» (в т.ч. его модификации -4, -5)</w:t>
            </w:r>
          </w:p>
          <w:p w14:paraId="05BE0940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Установка для гидравлических испытаний баллонов ПТС «Циклон-450» и его исполнения</w:t>
            </w:r>
          </w:p>
          <w:p w14:paraId="66759FC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Установки компрессорные высокого давления ПТС «Вектор» (в т.ч. ПТС «Вектор»-105, - 120, -265, -330) и их исполнения</w:t>
            </w:r>
          </w:p>
          <w:p w14:paraId="497EC891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общего назначения со сжатым воздухом «Экстремал»</w:t>
            </w:r>
          </w:p>
          <w:p w14:paraId="1FE13C84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специального назначения со сжатым воздухом «Экстремал-про» и его исполнения</w:t>
            </w:r>
          </w:p>
          <w:p w14:paraId="1EDB65A1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Учебно-тренировочный комплекс.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«ГРОТ» и его модификации</w:t>
            </w:r>
          </w:p>
          <w:p w14:paraId="61D6848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Боевая одежда пожарного БОП-1 и ее модификации (в т.ч. БОП-I-C50-A, БОП-I-C-50-Б, БОП-I-СПАС и ее модификации)</w:t>
            </w:r>
          </w:p>
          <w:p w14:paraId="7DA68A2D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Комплект специальной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в т.ч. его модификация ПТС «Газовик-Пламя»;</w:t>
            </w:r>
          </w:p>
          <w:p w14:paraId="790FD276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</w:t>
            </w:r>
          </w:p>
          <w:p w14:paraId="6F09EB48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Облегченный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(в т.ч. ПТС «Пульсар-Универсал»)</w:t>
            </w:r>
          </w:p>
          <w:p w14:paraId="6A941114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установлены технологическими процессами:</w:t>
            </w:r>
          </w:p>
          <w:p w14:paraId="4D602A1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61.00.00.000 Аппарат дыхательный со сжатым воздухом для пожарных ПТС "Профи-М" </w:t>
            </w:r>
          </w:p>
          <w:p w14:paraId="7D3ACD67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14.00.00.000 Аппарат дыхательный со сжатым воздухом для пожарных ПТС Профи-МП </w:t>
            </w:r>
          </w:p>
          <w:p w14:paraId="53E6D297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ПТС+90D.00.00.000 Аппарат дыхательный со сжатым воздухом для пожарных ПТС Базис </w:t>
            </w:r>
          </w:p>
          <w:p w14:paraId="5929D387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51.00.03.000-01 Мобильная баллонная система подачи сжатого воздуха Модуль </w:t>
            </w:r>
          </w:p>
          <w:p w14:paraId="34A4D8BB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51.00.03.000-02 Мобильная баллонная система подачи сжатого воздуха Модуль </w:t>
            </w:r>
          </w:p>
          <w:p w14:paraId="331B4CFC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52.00.01.000 Шланговый дыхательный аппарат Резерв </w:t>
            </w:r>
          </w:p>
          <w:p w14:paraId="39652B3A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СКАД 1.00.000 Система контроля дыхательных аппаратов "СКАД"-1 </w:t>
            </w:r>
          </w:p>
          <w:p w14:paraId="7938151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 ПТС 69.00.00.000 Прибор для проверки качества сжатого воздуха Тест-комплект-4 </w:t>
            </w:r>
          </w:p>
          <w:p w14:paraId="778D8544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69.00.00.000-01 Прибор для проверки качества сжатого воздуха Тест-комплект-5 </w:t>
            </w:r>
          </w:p>
          <w:p w14:paraId="0B3E7C37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ПТС 80.00.00.000 Установка для гидравлических испытаний баллонов Циклон-450 - Комплект технологической документации ПТС 02188.00166</w:t>
            </w:r>
          </w:p>
          <w:p w14:paraId="772FFCDB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ПТС89П.00.00.000 Установка компрессорная высокого давления ПТС "Вектор"-105 </w:t>
            </w:r>
          </w:p>
          <w:p w14:paraId="07044437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ПТС89П.00.00.000-01 Установка компрессорная высокого давления ПТС "Вектор"-120 </w:t>
            </w:r>
          </w:p>
          <w:p w14:paraId="49B99F9D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ПТС89Б.00.00.000 Установка компрессорная высокого давления ПТС "Вектор"-265 </w:t>
            </w:r>
          </w:p>
          <w:p w14:paraId="712D154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ПТС89.00.00.000 Установка компрессорная высокого давления ПТС "Вектор"-330 </w:t>
            </w:r>
          </w:p>
          <w:p w14:paraId="6995934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62.00.00.000 Самоспасатель изолирующий общего назначения со сжатым воздухом "Экстремал" </w:t>
            </w:r>
          </w:p>
          <w:p w14:paraId="2A3F6F25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63.00.01.000 Самоспасатель изолирующий специального назначения со сжатым воздухом "Экстремал-про" и его модификации </w:t>
            </w:r>
          </w:p>
          <w:p w14:paraId="5E97B74E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- Боевая Одежда Пожарных: БОП-I Группа 1( БОП-I-А, БОП-I-М1, БОП-I-М2, БОП-I-М3-для начальствующего состава; БОП-I-Б-для рядового состава, БОП-I-СПАС); БОП-I Группа 2 ( БОП-СМ-северный вариант, БОП-I-С-50); Группа 3 (плащ пожарного ПП-М1, ПП-М2)  Технологический регламент  ПТС 25100.00067.</w:t>
            </w:r>
          </w:p>
          <w:p w14:paraId="7D601582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Комплект специальной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и его модификации (в т.ч. ТОК-200-25-П/Т Газовик) по ТУ 8570-007-46840277-00 (СЗО ПТВ полутяжелого типа) (выпускается по лекалам) - Технологический регламент  ПТС 25100.00066.</w:t>
            </w:r>
          </w:p>
          <w:p w14:paraId="6A2604D3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Технологический регламент ПТС 25100.00032.</w:t>
            </w:r>
          </w:p>
          <w:p w14:paraId="4F94025F" w14:textId="77777777" w:rsidR="00C8612B" w:rsidRPr="00751F2E" w:rsidRDefault="00C8612B" w:rsidP="00C8612B">
            <w:pPr>
              <w:tabs>
                <w:tab w:val="left" w:pos="305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Облегченный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</w:t>
            </w:r>
            <w:proofErr w:type="gram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( в</w:t>
            </w:r>
            <w:proofErr w:type="gram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т.ч. ПТС «Пульсар-Универсал)  Технологический регламент ПТС 25100.00009.</w:t>
            </w:r>
          </w:p>
          <w:p w14:paraId="7C2BC9AE" w14:textId="77777777" w:rsidR="00A87179" w:rsidRPr="00751F2E" w:rsidRDefault="00C8612B" w:rsidP="00C8612B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64А.00.00.000 Учебно-тренировочный комплекс. </w:t>
            </w:r>
            <w:proofErr w:type="spellStart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751F2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"ГРОТ"-К – Комплект технологической документации ПТС 02188.00107</w:t>
            </w:r>
          </w:p>
        </w:tc>
      </w:tr>
      <w:tr w:rsidR="00A87179" w:rsidRPr="00BC39FB" w14:paraId="68EED179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0BB8C559" w14:textId="77777777" w:rsidR="00A87179" w:rsidRPr="00BC39FB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Оборудование и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средства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>технологического</w:t>
            </w:r>
            <w:r w:rsidR="00C00E6C"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оснащения</w:t>
            </w:r>
          </w:p>
        </w:tc>
        <w:tc>
          <w:tcPr>
            <w:tcW w:w="7165" w:type="dxa"/>
            <w:vAlign w:val="center"/>
          </w:tcPr>
          <w:p w14:paraId="4A779B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Для изготовления изделий: </w:t>
            </w:r>
          </w:p>
          <w:p w14:paraId="6989283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Аппарат дыхательный со сжатым воздухом для пожарных ПТС «Профи», в т.ч. его модификации: ПТС Профи-М, ПТС Профи-МП (и его исполнения), ПТС «Базис»</w:t>
            </w:r>
          </w:p>
          <w:p w14:paraId="4DD8FD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Мобильная баллонная система подачи сжатого воздуха «Модуль» и ее модификации</w:t>
            </w:r>
          </w:p>
          <w:p w14:paraId="188F8AA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Шланговый дыхательный аппарат со сжатым воздухом ПТС «Резерв»</w:t>
            </w:r>
          </w:p>
          <w:p w14:paraId="55C72F8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Система контроля дыхательных аппаратов СКАД-1</w:t>
            </w:r>
          </w:p>
          <w:p w14:paraId="5577992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Прибор для проверки качества сжатого воздуха ПТС «Тест-Комплект» (в т.ч. его модификации -4, -5)</w:t>
            </w:r>
          </w:p>
          <w:p w14:paraId="683C173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Установка для гидравлических испытаний баллонов ПТС «Циклон-450» и его исполнения</w:t>
            </w:r>
          </w:p>
          <w:p w14:paraId="6454220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Установки компрессорные высокого давления ПТС «Вектор» (в т.ч. ПТС «Вектор»-105, - 120, -265, -330) и их исполнения</w:t>
            </w:r>
          </w:p>
          <w:p w14:paraId="0AA945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общего назначения со сжатым воздухом «Экстремал»</w:t>
            </w:r>
          </w:p>
          <w:p w14:paraId="1ADFD22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специального назначения со сжатым воздухом «Экстремал-про» и его исполнения</w:t>
            </w:r>
          </w:p>
          <w:p w14:paraId="178D03C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Учебно-тренировочный комплекс.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«ГРОТ» и его модификации</w:t>
            </w:r>
          </w:p>
          <w:p w14:paraId="17D676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Боевая одежда пожарного БОП-1 и ее модификации (в т.ч. БОП-I-C50-A, БОП-I-C-50-Б, БОП-I-СПАС и ее модификации)</w:t>
            </w:r>
          </w:p>
          <w:p w14:paraId="199A84A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Комплект специальной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в т.ч. его модификация ПТС «Газовик-Пламя»;</w:t>
            </w:r>
          </w:p>
          <w:p w14:paraId="57E0C7D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</w:t>
            </w:r>
          </w:p>
          <w:p w14:paraId="6560ACD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Облегченный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(в т.ч. ПТС «Пульсар-Универсал»)</w:t>
            </w:r>
          </w:p>
          <w:p w14:paraId="48D3DDD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применяется основное технологическое оборудование, указанное в перечнях технологического оборудования по изделиям.</w:t>
            </w:r>
          </w:p>
          <w:p w14:paraId="02F184B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Состав основного оборудования для выше указанной продукции состоит (см. ниже):</w:t>
            </w:r>
          </w:p>
          <w:p w14:paraId="067D995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оборудования и виды технологических операций заявленные на выполнение работ по изделию ПТС 61.00.00.000 Аппарат дыхательный со сжатым воздухом для пожарных ПТС «Профи» и его модификации ПТС «Профи»-М, ПТС «Профи»-МТ, ПТС «Профи» МП, ПТС «Базис» и специального назначения - аппарат ПТС «Профи» -А </w:t>
            </w:r>
          </w:p>
          <w:p w14:paraId="1B70097B" w14:textId="086DACF2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Цех № 1, цех механической обработки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428759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0F34FA9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7E7EB55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5E00C5A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250ИТВМ.01 12796/2010</w:t>
            </w:r>
          </w:p>
          <w:p w14:paraId="5EAC07F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ИЖ  1И611П 24091/1976</w:t>
            </w:r>
          </w:p>
          <w:p w14:paraId="08BA563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13200/2019</w:t>
            </w:r>
          </w:p>
          <w:p w14:paraId="6F8A3A6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 токарно-револьверный 1В116П 5785</w:t>
            </w:r>
          </w:p>
          <w:p w14:paraId="24EF1A4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03D094C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73E84E7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 W2018102/2018</w:t>
            </w:r>
          </w:p>
          <w:p w14:paraId="3217F41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Обработка токарная на станке с ЧПУ:</w:t>
            </w:r>
          </w:p>
          <w:p w14:paraId="5BFBF8B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центр обрабатывающий JCL-60TSM 199/2008</w:t>
            </w:r>
          </w:p>
          <w:p w14:paraId="6C82311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DOOSAN LYNX 220 M ML0026-001121/2012</w:t>
            </w:r>
          </w:p>
          <w:p w14:paraId="59A235A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Прецизионный токарный станок TAKAMAZ X-100 1112548/2011 </w:t>
            </w:r>
          </w:p>
          <w:p w14:paraId="3EF1B3C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 XP26S XP-26CK-168/2014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</w:t>
            </w:r>
          </w:p>
          <w:p w14:paraId="598A4D7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HANWHA-XP16S XP-16-BG-2232/2011</w:t>
            </w:r>
          </w:p>
          <w:p w14:paraId="29CA408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Токарно-фрезерный обрабатывающий центр СТ-1  СТ1040802/2016</w:t>
            </w:r>
          </w:p>
          <w:p w14:paraId="4F19FEF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Фрезерная обработка ЧПУ:</w:t>
            </w:r>
          </w:p>
          <w:p w14:paraId="3356281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 17962/2012</w:t>
            </w:r>
          </w:p>
          <w:p w14:paraId="0B4D9BB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Вертикальный обрабатывающий центр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Litz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CV800     61М001284/2015</w:t>
            </w:r>
          </w:p>
          <w:p w14:paraId="3B5C1B7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фрезерный обрабатывающий центр LITZ CV1000 61J000625/2017</w:t>
            </w:r>
          </w:p>
          <w:p w14:paraId="579594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 металлоизделий</w:t>
            </w:r>
          </w:p>
          <w:p w14:paraId="2080BC8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Литье под давлением:</w:t>
            </w:r>
          </w:p>
          <w:p w14:paraId="05CE012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Компрессионная машина для литьК0070-1150/2019я резины YL-V250 621Н003/2018</w:t>
            </w:r>
          </w:p>
          <w:p w14:paraId="4B0F1B2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Термопластавтомат ВL-70 ЕК  К0070-1150/2019</w:t>
            </w:r>
          </w:p>
          <w:p w14:paraId="1D913C7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ВL-440 ЕК К0440-1484/2019</w:t>
            </w:r>
          </w:p>
          <w:p w14:paraId="67C8D1B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гальванический:</w:t>
            </w:r>
          </w:p>
          <w:p w14:paraId="1E22D77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39B1A71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 2019</w:t>
            </w:r>
          </w:p>
          <w:p w14:paraId="6F64A8B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№ 892/2015</w:t>
            </w:r>
          </w:p>
          <w:p w14:paraId="03A8B8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993/2015</w:t>
            </w:r>
          </w:p>
          <w:p w14:paraId="7AB974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994/2015</w:t>
            </w:r>
          </w:p>
          <w:p w14:paraId="37AB2FC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 №1365/2017</w:t>
            </w:r>
          </w:p>
          <w:p w14:paraId="3D55A78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 2019</w:t>
            </w:r>
          </w:p>
          <w:p w14:paraId="1A09FB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1618/2019</w:t>
            </w:r>
          </w:p>
          <w:p w14:paraId="0C0FD16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1619/2019</w:t>
            </w:r>
          </w:p>
          <w:p w14:paraId="55E15C3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 металлоизделий</w:t>
            </w:r>
          </w:p>
          <w:p w14:paraId="419CB21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тканям:</w:t>
            </w:r>
          </w:p>
          <w:p w14:paraId="4E7FB1B1" w14:textId="7290634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Нх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 13073156/2013</w:t>
            </w:r>
          </w:p>
          <w:p w14:paraId="13D0B0A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15498301" w14:textId="283D90CF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</w:p>
          <w:p w14:paraId="403376D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11F0F7F0" w14:textId="5CE90BF8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 HAP2600-120 01634-ZQ 7287/2010</w:t>
            </w:r>
          </w:p>
          <w:p w14:paraId="646478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</w:t>
            </w:r>
          </w:p>
          <w:p w14:paraId="7D5D3CB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 63934/2016</w:t>
            </w:r>
          </w:p>
          <w:p w14:paraId="26B6C99A" w14:textId="737D20D4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"Станок инжекционного формирования ВL-160 ЕК"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К0160-1520/2015</w:t>
            </w:r>
          </w:p>
          <w:p w14:paraId="4D60D1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Гравировка:</w:t>
            </w:r>
          </w:p>
          <w:p w14:paraId="0EAF6595" w14:textId="226148E6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"Система прецизионной лазерной маркировки Мини Маркер 2-20А4"782/2014</w:t>
            </w:r>
          </w:p>
          <w:p w14:paraId="79D8C8B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Термическая:</w:t>
            </w:r>
          </w:p>
          <w:p w14:paraId="0C98E82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камерная ПКМ 4.8.4/12,5 13907/2018</w:t>
            </w:r>
          </w:p>
          <w:p w14:paraId="610FDC2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Испытания:</w:t>
            </w:r>
          </w:p>
          <w:p w14:paraId="387D2A1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34C4AC7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№4 швейный цех</w:t>
            </w:r>
          </w:p>
          <w:p w14:paraId="7819319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Заготовительные и отделочно-выпускные работы:</w:t>
            </w:r>
          </w:p>
          <w:p w14:paraId="799037F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 №03055100-214/2013</w:t>
            </w:r>
          </w:p>
          <w:p w14:paraId="2CBFA4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4F19448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2D3GB00115/2013</w:t>
            </w:r>
          </w:p>
          <w:p w14:paraId="1767314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2D3GB00106/2013</w:t>
            </w:r>
          </w:p>
          <w:p w14:paraId="6CD9839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2D3HC00393/2014</w:t>
            </w:r>
          </w:p>
          <w:p w14:paraId="6F9B520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Швейная машина КЛ DNU-1541-7 «JUKI» JAPAN 3D8FL 01128/2013</w:t>
            </w:r>
          </w:p>
          <w:p w14:paraId="34A622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Швейная машина КЛ DNU-1541-7 «JUKI» JAPAN 3F8FL 01115/2013</w:t>
            </w:r>
          </w:p>
          <w:p w14:paraId="6485264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№7 Испытательный центр</w:t>
            </w:r>
          </w:p>
          <w:p w14:paraId="631AD6C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Испытания:</w:t>
            </w:r>
          </w:p>
          <w:p w14:paraId="17AE475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для гидравлических испытаний высоким давлением ПТС «Циклон» 1500 №001/2017</w:t>
            </w:r>
          </w:p>
          <w:p w14:paraId="13F4A80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Перечень технологического оборудования и виды технологических операций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заявленные на выполнение работ по производству Мобильной баллонной системы подачи сжатого воздуха "Модуль" ПТС 51.00.03.000 и её исполнений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2BDF0E4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273480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2426473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6B87E9E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5824BDE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Токарно-винторезный станок ИЖ  1И611П 24091/1976</w:t>
            </w:r>
          </w:p>
          <w:p w14:paraId="1495F3F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13199/2019</w:t>
            </w:r>
          </w:p>
          <w:p w14:paraId="57BC917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13200/2019</w:t>
            </w:r>
          </w:p>
          <w:p w14:paraId="7826249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CU-500M 42834/2018</w:t>
            </w:r>
          </w:p>
          <w:p w14:paraId="6A56162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1ИС611В 35046/1980</w:t>
            </w:r>
          </w:p>
          <w:p w14:paraId="039C046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Автомат токарно-револьверный 1В116П  5785      </w:t>
            </w:r>
          </w:p>
          <w:p w14:paraId="1362768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436AFED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7ABECB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 W2018102/2018</w:t>
            </w:r>
          </w:p>
          <w:p w14:paraId="048A435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широкоуниверсальный станок 675 П 4910/1967</w:t>
            </w:r>
          </w:p>
          <w:p w14:paraId="4745DF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ФС-250-02 856/1992</w:t>
            </w:r>
          </w:p>
          <w:p w14:paraId="5E8FD6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 на станке с ЧПУ:</w:t>
            </w:r>
          </w:p>
          <w:p w14:paraId="4F28CB8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DOOSAN LYNX 220 M ML0026-001121/2012</w:t>
            </w:r>
          </w:p>
          <w:p w14:paraId="6B15D8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M138363H2FB/2017</w:t>
            </w:r>
          </w:p>
          <w:p w14:paraId="402D345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Токарная обработка:</w:t>
            </w:r>
          </w:p>
          <w:p w14:paraId="213D749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HANWHA-XP16S XP-16-BG-2232/2011</w:t>
            </w:r>
          </w:p>
          <w:p w14:paraId="4DAE011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 XP26S XP-26CK-168/2014</w:t>
            </w:r>
          </w:p>
          <w:p w14:paraId="276DD44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Фрезерная обработка на станке с ЧПУ:</w:t>
            </w:r>
          </w:p>
          <w:p w14:paraId="3B76B09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Вертикальный обрабатывающий центр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Litz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CV1000 61J000663/2019</w:t>
            </w:r>
          </w:p>
          <w:p w14:paraId="53608AA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CV800 61М001370/2018</w:t>
            </w:r>
          </w:p>
          <w:p w14:paraId="39B443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8, гальванический участок</w:t>
            </w:r>
          </w:p>
          <w:p w14:paraId="537BF78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55D4A2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Линия нике+B33:B40лирования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597696B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№ 892/2015</w:t>
            </w:r>
          </w:p>
          <w:p w14:paraId="3581018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993/2015</w:t>
            </w:r>
          </w:p>
          <w:p w14:paraId="3124C5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994/2015</w:t>
            </w:r>
          </w:p>
          <w:p w14:paraId="6AC52BE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 №1365/2017</w:t>
            </w:r>
          </w:p>
          <w:p w14:paraId="293316D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 2019</w:t>
            </w:r>
          </w:p>
          <w:p w14:paraId="2800E83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1618/2019</w:t>
            </w:r>
          </w:p>
          <w:p w14:paraId="45D8535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Гальваниче+B33:B40ская 1619/2019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7027C5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5568C48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резка по металлу: </w:t>
            </w:r>
          </w:p>
          <w:p w14:paraId="2F47A43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ТЕИР-2000 №601117/2018</w:t>
            </w:r>
          </w:p>
          <w:p w14:paraId="6A72B40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4D7174A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Пресс гибочный гидравлический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14949A5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 Сварка:</w:t>
            </w:r>
          </w:p>
          <w:p w14:paraId="23F1982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0666F1E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15030234/2016</w:t>
            </w:r>
          </w:p>
          <w:p w14:paraId="3659F2D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3C530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2EF442E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7. Лазерная гравировка: </w:t>
            </w:r>
          </w:p>
          <w:p w14:paraId="6BB87E1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2-20А4 782 / 2014</w:t>
            </w:r>
          </w:p>
          <w:p w14:paraId="1FC9820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 Термическая обработка:</w:t>
            </w:r>
          </w:p>
          <w:p w14:paraId="108E52B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муфельная SNOL 30/1100 2521/2011</w:t>
            </w:r>
          </w:p>
          <w:p w14:paraId="3F08CA5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давлением:</w:t>
            </w:r>
          </w:p>
          <w:p w14:paraId="4F484A5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2358F5C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 Малярная:</w:t>
            </w:r>
          </w:p>
          <w:p w14:paraId="26D984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 2013</w:t>
            </w:r>
          </w:p>
          <w:p w14:paraId="01C388D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порошковых  покрытий ПФП-Т-250 2013</w:t>
            </w:r>
          </w:p>
          <w:p w14:paraId="456639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7DBCFFC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№4 швейный цех</w:t>
            </w:r>
          </w:p>
          <w:p w14:paraId="56AD213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 лент:</w:t>
            </w:r>
          </w:p>
          <w:p w14:paraId="4ADF8C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3055100214/2013</w:t>
            </w:r>
          </w:p>
          <w:p w14:paraId="7D16399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Раскрой:</w:t>
            </w:r>
          </w:p>
          <w:p w14:paraId="58AC4AF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Полуавтоматическая отрезная линейка REXEL OT-1A №20122016-01/2017</w:t>
            </w:r>
          </w:p>
          <w:p w14:paraId="64C4E25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Передвижная раскройная машина с вертикальным ножом GEM-8B №1011920/2013</w:t>
            </w:r>
          </w:p>
          <w:p w14:paraId="702BD9B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раскройная ленточная  REXEL R-1000 №0227/2017</w:t>
            </w:r>
          </w:p>
          <w:p w14:paraId="5D4BADC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 Пошив:</w:t>
            </w:r>
          </w:p>
          <w:p w14:paraId="3B5667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Швейная машина с автоматизированным прямым приводом JUKI  KL DLN-9010A  2D3GB00115/2013</w:t>
            </w:r>
          </w:p>
          <w:p w14:paraId="7CD1ADF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производству Шлангового дыхательного аппарата со сжатым воздухом ПТС "Резерв" ПТС 52.00.01.000 и его исполнений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30C35A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5672F57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133F15F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76399E3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1B783BE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токарно-винторезный ИЖ  1И611П № 240091/1976</w:t>
            </w:r>
          </w:p>
          <w:p w14:paraId="6E9F4A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 Токарно-винторезный станок 250ИТВМФ1 13199/2019</w:t>
            </w:r>
          </w:p>
          <w:p w14:paraId="7007C55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13200/2019</w:t>
            </w:r>
          </w:p>
          <w:p w14:paraId="752B931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 токарно-револьверный 1В116П 5785</w:t>
            </w:r>
          </w:p>
          <w:p w14:paraId="23B7DC5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5F8D960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55C0835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 W2018102/2018</w:t>
            </w:r>
          </w:p>
          <w:p w14:paraId="557CB9A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Обработка на станке с ЧПУ:</w:t>
            </w:r>
          </w:p>
          <w:p w14:paraId="2CEA922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DOOSAN LYNX 220 M ML0026-001121/2012</w:t>
            </w:r>
          </w:p>
          <w:p w14:paraId="3DF5F09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центр обрабатывающий JCL-60TSM 199/2008</w:t>
            </w:r>
          </w:p>
          <w:p w14:paraId="1F1C4F9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Горизонтальный обрабатывающий центр PUMA GT2100M ML0237-000069/2013</w:t>
            </w:r>
          </w:p>
          <w:p w14:paraId="1C2703B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Токарная:</w:t>
            </w:r>
          </w:p>
          <w:p w14:paraId="1FC565F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 XP26S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XP-26CK-168/2014</w:t>
            </w:r>
          </w:p>
          <w:p w14:paraId="72E62F5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на станке ЧПУ:</w:t>
            </w:r>
          </w:p>
          <w:p w14:paraId="03B3F32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 17962/2012</w:t>
            </w:r>
          </w:p>
          <w:p w14:paraId="2984F0D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CV800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61М001370/2018</w:t>
            </w:r>
          </w:p>
          <w:p w14:paraId="6C19679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5A7D7C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8, гальванический участок</w:t>
            </w:r>
          </w:p>
          <w:p w14:paraId="330D077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5E43FD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 2019 № 892/2015</w:t>
            </w:r>
          </w:p>
          <w:p w14:paraId="7071EC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№ 993/2015</w:t>
            </w:r>
          </w:p>
          <w:p w14:paraId="5D81489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994/2015</w:t>
            </w:r>
          </w:p>
          <w:p w14:paraId="43CA8D9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№1365/2017</w:t>
            </w:r>
          </w:p>
          <w:p w14:paraId="4CA5BC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 2019</w:t>
            </w:r>
          </w:p>
          <w:p w14:paraId="0D490F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 2019</w:t>
            </w:r>
          </w:p>
          <w:p w14:paraId="46E31FE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1618/2019</w:t>
            </w:r>
          </w:p>
          <w:p w14:paraId="124B81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1619/2019</w:t>
            </w:r>
          </w:p>
          <w:p w14:paraId="75C5982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металлоизделий</w:t>
            </w:r>
          </w:p>
          <w:p w14:paraId="386BE01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D7FF7C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ТЕИР-2000 № 601117/2018</w:t>
            </w:r>
          </w:p>
          <w:p w14:paraId="515103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резка по тканям: </w:t>
            </w:r>
          </w:p>
          <w:p w14:paraId="2BF6A16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Нх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2F9B405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71FF30F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Листогибочный пресс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6606C09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2C17053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0A2F2CA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гравировка: </w:t>
            </w:r>
          </w:p>
          <w:p w14:paraId="4ED1B6B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2014</w:t>
            </w:r>
          </w:p>
          <w:p w14:paraId="5E5AC0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давлением:</w:t>
            </w:r>
          </w:p>
          <w:p w14:paraId="5A902A8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67BD689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Термическая обработка:</w:t>
            </w:r>
          </w:p>
          <w:p w14:paraId="6862755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камерная ПКМ 4.8.4/12,5 №013907/2018</w:t>
            </w:r>
          </w:p>
          <w:p w14:paraId="243CA0E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44F5F2B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для контактной сварки с блоком управления TE101 TECNA 4645N №01579/2014</w:t>
            </w:r>
          </w:p>
          <w:p w14:paraId="2A6D622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№3 сборочный цех</w:t>
            </w:r>
          </w:p>
          <w:p w14:paraId="415B157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 Испытания:</w:t>
            </w:r>
          </w:p>
          <w:p w14:paraId="5E53188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34E1940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№4 швейный цех</w:t>
            </w:r>
          </w:p>
          <w:p w14:paraId="4CF9340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 . Нарезка лент:</w:t>
            </w:r>
          </w:p>
          <w:p w14:paraId="0F4DB5B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 №03055100-214/2013</w:t>
            </w:r>
          </w:p>
          <w:p w14:paraId="334086F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4D86A3F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Швейная машина КЛ DNU-1541-7 «JUKI» JAPAN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3D8FL 01128/2013</w:t>
            </w:r>
          </w:p>
          <w:p w14:paraId="414E478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2D3GB00115/2013</w:t>
            </w:r>
          </w:p>
          <w:p w14:paraId="731BC4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Системе контроля дыхательных аппаратов СКАД-1 (с контрольно-измерительными блоками СКАД 2.00.000, СКАД 2.00.000-01)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0B5C278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696641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12DF96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Ленточнопильный станок BMSY 270 DG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1302013/2013</w:t>
            </w:r>
          </w:p>
          <w:p w14:paraId="26A3FB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Пила ленточная UE-712C №6042224/2006</w:t>
            </w:r>
          </w:p>
          <w:p w14:paraId="7C01E35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6F7A5D5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13206/2020</w:t>
            </w:r>
          </w:p>
          <w:p w14:paraId="445B8E0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76457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 на станке ЧПУ:</w:t>
            </w:r>
          </w:p>
          <w:p w14:paraId="2F840CA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M138363H2FB/2017</w:t>
            </w:r>
          </w:p>
          <w:p w14:paraId="77E5E16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4.Фрезерная обработка:</w:t>
            </w:r>
          </w:p>
          <w:p w14:paraId="4904B62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54CD0DE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Участок № 8 гальванический</w:t>
            </w:r>
          </w:p>
          <w:p w14:paraId="599B039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5.Гальваническое покрытие:</w:t>
            </w:r>
          </w:p>
          <w:p w14:paraId="2AE5022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2019</w:t>
            </w:r>
          </w:p>
          <w:p w14:paraId="2E8FA32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892/2015 </w:t>
            </w:r>
          </w:p>
          <w:p w14:paraId="5771D51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993/2015</w:t>
            </w:r>
          </w:p>
          <w:p w14:paraId="4509DF9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994/2015</w:t>
            </w:r>
          </w:p>
          <w:p w14:paraId="26D2F80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  541365/2017</w:t>
            </w:r>
          </w:p>
          <w:p w14:paraId="0681CE0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анодирования 2019</w:t>
            </w:r>
          </w:p>
          <w:p w14:paraId="3CCABAB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ГОРН-КГ-100В/300А-IP54 1843/2018 </w:t>
            </w:r>
          </w:p>
          <w:p w14:paraId="4868D65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обработки нержавеющей стали 2019</w:t>
            </w:r>
          </w:p>
          <w:p w14:paraId="78F3B0B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ГОРН-КГ-12В/100А-IP54 892/2015</w:t>
            </w:r>
          </w:p>
          <w:p w14:paraId="37CFC9B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3979DB1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6.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резка по металлу: </w:t>
            </w:r>
          </w:p>
          <w:p w14:paraId="12D65C3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ТЕИР-2000 №601117/2018</w:t>
            </w:r>
          </w:p>
          <w:p w14:paraId="449B9A0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 Лазерная резка по тканям:</w:t>
            </w:r>
          </w:p>
          <w:p w14:paraId="2071747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Нх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3B8D8BE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 Гибка деталей:</w:t>
            </w:r>
          </w:p>
          <w:p w14:paraId="403C661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ERMAKSANBEND PRO 1270-60 SN00028394-ERH/ 2020</w:t>
            </w:r>
          </w:p>
          <w:p w14:paraId="68249BE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9. Лазерная гравировка: </w:t>
            </w:r>
          </w:p>
          <w:p w14:paraId="5F7CCA5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2-20А4 782/2014</w:t>
            </w:r>
          </w:p>
          <w:p w14:paraId="516AA5D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Малярная:</w:t>
            </w:r>
          </w:p>
          <w:p w14:paraId="03694B8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7984324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 порошковых  покрытий ПФП-Т-250 2013</w:t>
            </w:r>
          </w:p>
          <w:p w14:paraId="5F8956E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 Термическая обработка:</w:t>
            </w:r>
          </w:p>
          <w:p w14:paraId="32D8EEC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муфельная SNOL 30/1100 №02521/2011</w:t>
            </w:r>
          </w:p>
          <w:p w14:paraId="474E48D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 Литье под давлением:</w:t>
            </w:r>
          </w:p>
          <w:p w14:paraId="214CA76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ВL-160 ЕК"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К0160 1520/2015</w:t>
            </w:r>
          </w:p>
          <w:p w14:paraId="14BE478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62CBA3B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№3 сборочный цех</w:t>
            </w:r>
          </w:p>
          <w:p w14:paraId="3955A0B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Испытания:</w:t>
            </w:r>
          </w:p>
          <w:p w14:paraId="25036D8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0F8D1D0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33A022C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1625EA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производству Прибора проверки качества воздуха "Тест-комплект"-4,-5 ПТС 69.00.00.000 по ТУ 33.20.53-029-38996367-04 (ТУ 4215-029-389963)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55D6991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Цех №1 цех механической обработки</w:t>
            </w:r>
          </w:p>
          <w:p w14:paraId="24BAFDF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34ACB51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60ABB8C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36DB7A9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токарно-винторезный ИЖ  1И611П № 240091/1976</w:t>
            </w:r>
          </w:p>
          <w:p w14:paraId="1CFAA85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13199/2019</w:t>
            </w:r>
          </w:p>
          <w:p w14:paraId="5719790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13200/2019</w:t>
            </w:r>
          </w:p>
          <w:p w14:paraId="074611A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262058B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41F9040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 W2018102/2018</w:t>
            </w:r>
          </w:p>
          <w:p w14:paraId="091D6C2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8CB9AB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 на станке с ЧПУ: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45FB4A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DOOSAN LYNX 220 M ML0026-001121/2012</w:t>
            </w:r>
          </w:p>
          <w:p w14:paraId="545E546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1D9950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533695D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автомат продольного точения HANWHA XP26S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XP 26CK-168/2014</w:t>
            </w:r>
          </w:p>
          <w:p w14:paraId="7020303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DE60A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1D2C4D5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479F37A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Линия никелирования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4227CF7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892/2015</w:t>
            </w:r>
          </w:p>
          <w:p w14:paraId="0C4F36D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993/2015</w:t>
            </w:r>
          </w:p>
          <w:p w14:paraId="55F6AB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994/2015</w:t>
            </w:r>
          </w:p>
          <w:p w14:paraId="732F295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№1365/2017</w:t>
            </w:r>
          </w:p>
          <w:p w14:paraId="73520B4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2D879B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1618/2019</w:t>
            </w:r>
          </w:p>
          <w:p w14:paraId="4670EEC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1619/2019</w:t>
            </w:r>
          </w:p>
          <w:p w14:paraId="7585F47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EFFF90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2D0086B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083DBF4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43E0C11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05D751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тканям:</w:t>
            </w:r>
          </w:p>
          <w:p w14:paraId="3C60C67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Нх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67ABCE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5145E7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3978E6A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Пресс гибочный гидравлический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6E3666D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813565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58E314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12. Лазерная гравировка: </w:t>
            </w:r>
          </w:p>
          <w:p w14:paraId="1A9A341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2-20А4 782/2014</w:t>
            </w:r>
          </w:p>
          <w:p w14:paraId="28CDD9A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 Термическая обработка:</w:t>
            </w:r>
          </w:p>
          <w:p w14:paraId="7C24DB4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камерная ПКМ4.8.4/12,5 №013907/2018</w:t>
            </w:r>
          </w:p>
          <w:p w14:paraId="2CFDF2D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давлением:</w:t>
            </w:r>
          </w:p>
          <w:p w14:paraId="2558E75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5EAEA20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Цех №3 сборочный цех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6C8BE38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Испытания:</w:t>
            </w:r>
          </w:p>
          <w:p w14:paraId="4DA58AB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62C756E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Перечень технологического оборудования и виды технологических операций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заявленные на выполнение работ по производству Установки для гидравлических испытаний баллонов "Циклон-450" ПТС 80.00.00.000 и его исполнения по ТУ 4212-102-38996337-2010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45F01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1BC808A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63FFA62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61964A0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5DA31E9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токарно-винторезный ИЖ  1И611П № 240091/1976</w:t>
            </w:r>
          </w:p>
          <w:p w14:paraId="55DAB46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13199/2019</w:t>
            </w:r>
          </w:p>
          <w:p w14:paraId="424853F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13200/2019</w:t>
            </w:r>
          </w:p>
          <w:p w14:paraId="6BCA4EE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1ИС611В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35046/1980</w:t>
            </w:r>
          </w:p>
          <w:p w14:paraId="4B41A66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12433/2007</w:t>
            </w:r>
          </w:p>
          <w:p w14:paraId="309A410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CU-500M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42834/2018</w:t>
            </w:r>
          </w:p>
          <w:p w14:paraId="28BE2B9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токарно-винторезный c конусной линейкой 250ИТВМ.01 12226/2006</w:t>
            </w:r>
          </w:p>
          <w:p w14:paraId="229B55F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C3CAB5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7E86B3B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W2018102/2018</w:t>
            </w:r>
          </w:p>
          <w:p w14:paraId="10A9AF1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856/1992</w:t>
            </w:r>
          </w:p>
          <w:p w14:paraId="58AF4BB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широкоуниверсальный станок 675 П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4910/1967</w:t>
            </w:r>
          </w:p>
          <w:p w14:paraId="57F797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07EA6D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Слесарная:</w:t>
            </w:r>
          </w:p>
          <w:p w14:paraId="25D24D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0FE7D2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4B8FBED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649853C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Линия никелирования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42D3032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892/2015</w:t>
            </w:r>
          </w:p>
          <w:p w14:paraId="342D1E2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993/2015</w:t>
            </w:r>
          </w:p>
          <w:p w14:paraId="41E9907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994/2015</w:t>
            </w:r>
          </w:p>
          <w:p w14:paraId="3858BD3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№1365/2017</w:t>
            </w:r>
          </w:p>
          <w:p w14:paraId="3F609EF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78BFEA8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</w:t>
            </w:r>
          </w:p>
          <w:p w14:paraId="759469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Ленточная пила ELEKTRA BECKUM BS 230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4110299</w:t>
            </w:r>
          </w:p>
          <w:p w14:paraId="59A2F8E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</w:t>
            </w:r>
          </w:p>
          <w:p w14:paraId="5C33A14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</w:p>
          <w:p w14:paraId="43BF78E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- 1500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2012</w:t>
            </w:r>
          </w:p>
          <w:p w14:paraId="238D709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0425E9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Листогибочный пресс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3D88966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BFFABB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5A6B565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 Лазерная гравировка: </w:t>
            </w:r>
          </w:p>
          <w:p w14:paraId="62DBE65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2-20А4 782/2014</w:t>
            </w:r>
          </w:p>
          <w:p w14:paraId="291FEA2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Сварочная:</w:t>
            </w:r>
          </w:p>
          <w:p w14:paraId="48659DA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7D5DC2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15030234/2016</w:t>
            </w:r>
          </w:p>
          <w:p w14:paraId="1108B4A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17031315/2017</w:t>
            </w:r>
          </w:p>
          <w:p w14:paraId="16066E5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Малярная:</w:t>
            </w:r>
          </w:p>
          <w:p w14:paraId="0FC4B28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080125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 порошковых  покрытий ПФП-Т-250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2F05BEA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производству установки компрессорной высокого давления ПТС "Вектор"-105 с электродвигателем 2.2 кВт 220в ПТС 89П.00.00.000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0A6F263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651AE6B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54131F8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7CAC63D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7C7F0FF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250ИТВМ.01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12796/2010</w:t>
            </w:r>
          </w:p>
          <w:p w14:paraId="3195318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ИЖ  1И611П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240091/1976</w:t>
            </w:r>
          </w:p>
          <w:p w14:paraId="4398FE8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13197/2019</w:t>
            </w:r>
          </w:p>
          <w:p w14:paraId="5F6A352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0885C90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W2018102/2018</w:t>
            </w:r>
          </w:p>
          <w:p w14:paraId="0F7EADD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856/1992</w:t>
            </w:r>
          </w:p>
          <w:p w14:paraId="09DF30A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Обработка на станке с ЧПУ:</w:t>
            </w:r>
          </w:p>
          <w:p w14:paraId="525B191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Обрабатывающий центр 60 TSM JSL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0199/2008</w:t>
            </w:r>
          </w:p>
          <w:p w14:paraId="0BDE62B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200BLM138363H2FB/2017</w:t>
            </w:r>
          </w:p>
          <w:p w14:paraId="6D7D0A3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Слесарная:</w:t>
            </w:r>
          </w:p>
          <w:p w14:paraId="70FF0C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03A075B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3DD079D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01DF2C3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69AEE34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1618/2019</w:t>
            </w:r>
          </w:p>
          <w:p w14:paraId="75533E8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1619/2019</w:t>
            </w:r>
          </w:p>
          <w:p w14:paraId="15933A1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4C28EEF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5963FBF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 HAP2600-120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01634 ZQ7287/2010</w:t>
            </w:r>
          </w:p>
          <w:p w14:paraId="6BC690E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Заготовительная:</w:t>
            </w:r>
          </w:p>
          <w:p w14:paraId="3BB16A5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Ленточнопильный станок BMSY 270 DG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32100753/2020</w:t>
            </w:r>
          </w:p>
          <w:p w14:paraId="2048B06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резка по тканям: </w:t>
            </w:r>
          </w:p>
          <w:p w14:paraId="1FA4D08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Hx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10E1058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239E5CF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ТЕИР-1500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2012</w:t>
            </w:r>
          </w:p>
          <w:p w14:paraId="0D60734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4833299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15068101/2016</w:t>
            </w:r>
          </w:p>
          <w:p w14:paraId="6DCF1B3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17031315/2017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Инверторный сварочный аппарат  REAL TIG 200 W223 № SV 16091398</w:t>
            </w:r>
          </w:p>
          <w:p w14:paraId="3D53B78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Малярная:</w:t>
            </w:r>
          </w:p>
          <w:p w14:paraId="4FB5099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 2013</w:t>
            </w:r>
          </w:p>
          <w:p w14:paraId="6F3CD0B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порошковых покрытий ПФП-Т-250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0B211DC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производству установки компрессорной высокого давления ПТС "Вектор"-120 с электродвигателем 3 кВт 220в ПТС 89П.00.00.000-01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07F646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023AD35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25C9FB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50B6005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7138A2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250ИТВМ.01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12796/2010</w:t>
            </w:r>
          </w:p>
          <w:p w14:paraId="24BC747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ИЖ  1И611П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240091/1976</w:t>
            </w:r>
          </w:p>
          <w:p w14:paraId="6CCBA6C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13197/2019</w:t>
            </w:r>
          </w:p>
          <w:p w14:paraId="5BC9318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3.Фрезерная обработка:</w:t>
            </w:r>
          </w:p>
          <w:p w14:paraId="507EB63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W2018102/2018</w:t>
            </w:r>
          </w:p>
          <w:p w14:paraId="2821BE4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856/1992</w:t>
            </w:r>
          </w:p>
          <w:p w14:paraId="318CFF7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 Токарная обработка на станке с ЧПУ:</w:t>
            </w:r>
          </w:p>
          <w:p w14:paraId="093113A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Обрабатывающий центр 60 TSM JSL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0199/2008</w:t>
            </w:r>
          </w:p>
          <w:p w14:paraId="3ACBD9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M138363H2FB/2017</w:t>
            </w:r>
          </w:p>
          <w:p w14:paraId="3974B81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Фрезерная обработка на станке с ЧПУ:</w:t>
            </w:r>
          </w:p>
          <w:p w14:paraId="4DC6ED0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Вертикальный обрабатывающий центр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Litz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CV800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61М001284/2015</w:t>
            </w:r>
          </w:p>
          <w:p w14:paraId="6380C3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Круглошлифовальная:</w:t>
            </w:r>
          </w:p>
          <w:p w14:paraId="5DC672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Кругло-шлифовальный станок SHU-321M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   9-444/2009</w:t>
            </w:r>
          </w:p>
          <w:p w14:paraId="21276B5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Слесарная:</w:t>
            </w:r>
          </w:p>
          <w:p w14:paraId="004DC9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4348D42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BFFBF7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7D607A7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947F3D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58623E4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4BFBBBB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1618/2019</w:t>
            </w:r>
          </w:p>
          <w:p w14:paraId="135CABA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1619/2019</w:t>
            </w:r>
          </w:p>
          <w:p w14:paraId="6532EA0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6D491B1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28A1D1B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 HAP2600-120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01634-ZQ7287/2010</w:t>
            </w:r>
          </w:p>
          <w:p w14:paraId="62F763D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7BF4EA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11396B6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Ленточнопильный станок BMSY 270 DG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32100753/2020</w:t>
            </w:r>
          </w:p>
          <w:p w14:paraId="62DA4F9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2C59C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 резка по тканям:</w:t>
            </w:r>
          </w:p>
          <w:p w14:paraId="7C7C0B4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Hx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3DCA0F5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0BBB676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ТЕИР-1500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2012</w:t>
            </w:r>
          </w:p>
          <w:p w14:paraId="2F79C7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DF511A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6DB3C9A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254BE12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17031315/2017</w:t>
            </w:r>
          </w:p>
          <w:p w14:paraId="6B09C57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Гравировка:</w:t>
            </w:r>
          </w:p>
          <w:p w14:paraId="70E99C2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"Система прецизионной лазерной маркировки Мини Маркер 2-20А4" 782/2014</w:t>
            </w:r>
          </w:p>
          <w:p w14:paraId="40BD80B5" w14:textId="04D9E30C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Термическая:</w:t>
            </w:r>
          </w:p>
          <w:p w14:paraId="233935C8" w14:textId="093657FB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камерная ПКМ 4.8.4/12,5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13907/2018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64D101E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Малярная: </w:t>
            </w:r>
          </w:p>
          <w:p w14:paraId="41423F3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Установка нанесения порошковых покрытий УНП 1/3000-РТ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257F6A4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Печь формирования порошковых покрытий ПФП-Т-250 2013 </w:t>
            </w:r>
          </w:p>
          <w:p w14:paraId="241D35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оборудования и виды технологических операций заявленные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  выполнение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работ по производству Установка компрессорная высокого давления ПТС "Вектор"-265  ПТС 89Б.00.00.000</w:t>
            </w:r>
          </w:p>
          <w:p w14:paraId="0F979E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46AEDA9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3D03BB5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53373AE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08DB3CC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250ИТВМ.01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12796/2010</w:t>
            </w:r>
          </w:p>
          <w:p w14:paraId="5DB88D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ИЖ  1И611П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240091/1976</w:t>
            </w:r>
          </w:p>
          <w:p w14:paraId="0C2B227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13197/2019</w:t>
            </w:r>
          </w:p>
          <w:p w14:paraId="6DD6BC2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 Токарная полировка:</w:t>
            </w:r>
          </w:p>
          <w:p w14:paraId="61FCD41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настольный станок WBL 1835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20180548/2018</w:t>
            </w:r>
          </w:p>
          <w:p w14:paraId="3B628CB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 Фрезерная обработка:</w:t>
            </w:r>
          </w:p>
          <w:p w14:paraId="4EBC3D9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W2018102/2018</w:t>
            </w:r>
          </w:p>
          <w:p w14:paraId="2692A04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856/1992</w:t>
            </w:r>
          </w:p>
          <w:p w14:paraId="621C350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Токарная обработка на станке с ЧПУ:</w:t>
            </w:r>
          </w:p>
          <w:p w14:paraId="6F2C7C2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Обрабатывающий центр 60 TSM JSL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0199/2008</w:t>
            </w:r>
          </w:p>
          <w:p w14:paraId="18A3E01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M138363H/2018</w:t>
            </w:r>
          </w:p>
          <w:p w14:paraId="61D9098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Фрезерная обработка на станке с ЧПУ:</w:t>
            </w:r>
          </w:p>
          <w:p w14:paraId="5E506AB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AD17962/2012</w:t>
            </w:r>
          </w:p>
          <w:p w14:paraId="4E1A0DE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Слесарная:</w:t>
            </w:r>
          </w:p>
          <w:p w14:paraId="41993F49" w14:textId="1E5FC824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22DDB996" w14:textId="35E7F2F1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2F2561B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4821B7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анодирования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509B517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ГОРН-КГ-100В/300А-IP54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1843/2018</w:t>
            </w:r>
          </w:p>
          <w:p w14:paraId="719096F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52FD95E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892/2015</w:t>
            </w:r>
          </w:p>
          <w:p w14:paraId="656C433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993/2015</w:t>
            </w:r>
          </w:p>
          <w:p w14:paraId="055A6FD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994/2015</w:t>
            </w:r>
          </w:p>
          <w:p w14:paraId="7981580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1365/2017</w:t>
            </w:r>
          </w:p>
          <w:p w14:paraId="721BFF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373253B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20C1618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Ленточнопильный станок BMSY 270 DG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32100753/2020</w:t>
            </w:r>
          </w:p>
          <w:p w14:paraId="35C742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3855970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 резка по тканям:</w:t>
            </w:r>
          </w:p>
          <w:p w14:paraId="468FB98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Hx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12CCCB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55B54E4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</w:p>
          <w:p w14:paraId="2789AD3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7C747F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6320838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Пресс гибочный гидравлический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01634-ZQ7287/2010</w:t>
            </w:r>
          </w:p>
          <w:p w14:paraId="7163BA9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19FA5B8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3495D25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17031315/2017</w:t>
            </w:r>
          </w:p>
          <w:p w14:paraId="72B3F37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Малярная: </w:t>
            </w:r>
          </w:p>
          <w:p w14:paraId="7C908A4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Установка нанесения порошковых покрытий УНП 1/3000-РТ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5015A27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Печь формирования порошковых покрытий ПФП-Т-250 2013 </w:t>
            </w:r>
          </w:p>
          <w:p w14:paraId="690716A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группировка:</w:t>
            </w:r>
          </w:p>
          <w:p w14:paraId="4FFE14C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"Система прецизионной лазерной маркировки Мини Маркер 2-20А4" 782/2014</w:t>
            </w:r>
          </w:p>
          <w:p w14:paraId="61703B5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29A218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12049/2014</w:t>
            </w:r>
          </w:p>
          <w:p w14:paraId="4A867BC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давлением:</w:t>
            </w:r>
          </w:p>
          <w:p w14:paraId="244807D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2017</w:t>
            </w:r>
          </w:p>
          <w:p w14:paraId="7A61AEE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Печь муфельная SNOL 30/1100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02521/2011</w:t>
            </w:r>
          </w:p>
          <w:p w14:paraId="1080A28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оборудования  и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виды технологических операций заявленные на  выполнение работ по изделию ПТС 89.00.00.000 Установка компрессорная высокого давления ПТС "Вектор"- 330</w:t>
            </w:r>
          </w:p>
          <w:p w14:paraId="31E8B6A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47B38CF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4E34B6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5756B29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340E20F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12433/2007</w:t>
            </w:r>
          </w:p>
          <w:p w14:paraId="1D12D8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токарно-винторезный ИЖ  1И611П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24091/1976</w:t>
            </w:r>
          </w:p>
          <w:p w14:paraId="7714181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13199/2019      </w:t>
            </w:r>
          </w:p>
          <w:p w14:paraId="58ED58F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13197/2019      </w:t>
            </w:r>
          </w:p>
          <w:p w14:paraId="2479D1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Токарно-винторезный станок CU-500M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42834/2018</w:t>
            </w:r>
          </w:p>
          <w:p w14:paraId="7069947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3.Фрезерная обработка:</w:t>
            </w:r>
          </w:p>
          <w:p w14:paraId="1D71B5E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071/2020</w:t>
            </w:r>
          </w:p>
          <w:p w14:paraId="2E5C57E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W2018102/2018</w:t>
            </w:r>
          </w:p>
          <w:p w14:paraId="27A6065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856/1992</w:t>
            </w:r>
          </w:p>
          <w:p w14:paraId="274E69B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 Токарная обработка на станке с ЧПУ:</w:t>
            </w:r>
          </w:p>
          <w:p w14:paraId="063A3BB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центр обрабатывающий JCL-60TSM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199/2008</w:t>
            </w:r>
          </w:p>
          <w:p w14:paraId="0312AC9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M138363H2FB/ 2017</w:t>
            </w:r>
          </w:p>
          <w:p w14:paraId="7E73B1A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Горизонтальный обрабатывающий центр PUMA GT2100M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ML0237-000069/2013</w:t>
            </w:r>
          </w:p>
          <w:p w14:paraId="3774737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Фрезерная обработка на станке с ЧПУ:</w:t>
            </w:r>
          </w:p>
          <w:p w14:paraId="097DCA5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 17962/2012</w:t>
            </w:r>
          </w:p>
          <w:p w14:paraId="39C80AA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Вертикальный обрабатывающий центр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Litz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CV800 61М001284/2015</w:t>
            </w:r>
          </w:p>
          <w:p w14:paraId="4A4C7D9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Круглошлифовальная:</w:t>
            </w:r>
          </w:p>
          <w:p w14:paraId="737B893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Кругло-шлифовальный станок SHU-321M №9-444/2009</w:t>
            </w:r>
          </w:p>
          <w:p w14:paraId="654BB7A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 Слесарная:</w:t>
            </w:r>
          </w:p>
          <w:p w14:paraId="24D176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Настольно-сверлильный станок SZ-4012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12AFADD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78ADA10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 Гальваническое покрытие:</w:t>
            </w:r>
          </w:p>
          <w:p w14:paraId="38071D5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03FCD13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892/2015</w:t>
            </w:r>
          </w:p>
          <w:p w14:paraId="14F22F0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993/2015</w:t>
            </w:r>
          </w:p>
          <w:p w14:paraId="2A03CEE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994/2015</w:t>
            </w:r>
          </w:p>
          <w:p w14:paraId="6F2645B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1365/2017</w:t>
            </w:r>
          </w:p>
          <w:p w14:paraId="2A4C913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566B8C7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1618/2019</w:t>
            </w:r>
          </w:p>
          <w:p w14:paraId="76F8DF3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ГОРН-КГ-12В/150А-IP54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1619/2019</w:t>
            </w:r>
          </w:p>
          <w:p w14:paraId="449811F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анодирования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2019</w:t>
            </w:r>
          </w:p>
          <w:p w14:paraId="18F68B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Источник питания ГОРН-КГ-100В/300А-IP54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1843/2018</w:t>
            </w:r>
          </w:p>
          <w:p w14:paraId="454AB68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5E4943A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3BB5BC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Ленточнопильный станок BMSY 270 DG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32100753/2020</w:t>
            </w:r>
          </w:p>
          <w:p w14:paraId="461901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Лазерная резка по металлу: </w:t>
            </w:r>
          </w:p>
          <w:p w14:paraId="4867F7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78C39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Лазерный технологический комплекс ТЕИР-2000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601117/2018</w:t>
            </w:r>
          </w:p>
          <w:p w14:paraId="3994934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Лазерный технологический комплекс ТЕИР-1500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2012</w:t>
            </w:r>
          </w:p>
          <w:p w14:paraId="13E2C2E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тканям:</w:t>
            </w:r>
          </w:p>
          <w:p w14:paraId="7D5C66B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Hx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13073156/2013</w:t>
            </w:r>
          </w:p>
          <w:p w14:paraId="5CDD874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399B479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Пресс гибочный гидравлический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151670C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18F164F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7FBB86C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17031315/2017</w:t>
            </w:r>
          </w:p>
          <w:p w14:paraId="582DCCA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7011904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6CD859D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давлением:</w:t>
            </w:r>
          </w:p>
          <w:p w14:paraId="42FC795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Инжекционная машина для литья пластика UN160SK № S0160А0176/2018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S0160А0176/2018</w:t>
            </w:r>
          </w:p>
          <w:p w14:paraId="6AC78A1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16.  Лазерная гравировка: </w:t>
            </w:r>
          </w:p>
          <w:p w14:paraId="0408A65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2014</w:t>
            </w:r>
          </w:p>
          <w:p w14:paraId="5AE2FEB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Термическая обработка:</w:t>
            </w:r>
          </w:p>
          <w:p w14:paraId="5153D1B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Печь муфельная SNOL 30/1100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02521/2011</w:t>
            </w:r>
          </w:p>
          <w:p w14:paraId="17A1E5C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Малярная:</w:t>
            </w:r>
          </w:p>
          <w:p w14:paraId="38F9AE6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Установка нанесения порошковых покрытий УНП 1/3000-РТ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5DA4A9D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порошковых покрытий ПФП-Т-250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2013</w:t>
            </w:r>
          </w:p>
          <w:p w14:paraId="11138F3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№7 Испытательный центр</w:t>
            </w:r>
          </w:p>
          <w:p w14:paraId="3669239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Испытания:</w:t>
            </w:r>
          </w:p>
          <w:p w14:paraId="7A873B0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для гидравлических испытаний высоким давлением ПТС «Циклон» 1500 №001/2017</w:t>
            </w:r>
          </w:p>
          <w:p w14:paraId="30F19B2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- Перечень технологического оборудования  и виды технологических операций заявленные на  выполнение работ по производству ПТС 62.00.00.000 Самоспасателя изолирующего общего назначения со сжатым воздухом "Экстремал"</w:t>
            </w:r>
          </w:p>
          <w:p w14:paraId="3FDAB00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Цех № 1 механической обработки       </w:t>
            </w:r>
          </w:p>
          <w:p w14:paraId="43A04D4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1.Заготовительная:</w:t>
            </w:r>
          </w:p>
          <w:p w14:paraId="77C2120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6B3AAA4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44A42D4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250ИТВМ.01 12796/2010</w:t>
            </w:r>
          </w:p>
          <w:p w14:paraId="696AE16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ИЖ  1И611П 24091/1976</w:t>
            </w:r>
          </w:p>
          <w:p w14:paraId="44550A2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13200/2019</w:t>
            </w:r>
          </w:p>
          <w:p w14:paraId="0D7236D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 токарно-револьверный 1В116П 5785</w:t>
            </w:r>
          </w:p>
          <w:p w14:paraId="71AE4E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Фрезерная обработка:</w:t>
            </w:r>
          </w:p>
          <w:p w14:paraId="470AB09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Широкоуниверсальный фрезерный станок с ЧПУ XL8132 071/2020</w:t>
            </w:r>
          </w:p>
          <w:p w14:paraId="00250BF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Универсальный фрезерный станок Х8140 W2018102/2018</w:t>
            </w:r>
          </w:p>
          <w:p w14:paraId="2849A3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 Токарная полировка:</w:t>
            </w:r>
          </w:p>
          <w:p w14:paraId="2C1DE6D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токарный WBL1835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20180548/2018</w:t>
            </w:r>
          </w:p>
          <w:p w14:paraId="122D6F2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Обработка токарная на станке с ЧПУ:</w:t>
            </w:r>
          </w:p>
          <w:p w14:paraId="740E8CC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Горизонтальный обрабатывающий центр PUMA GT2100M ML0237-000069/2013</w:t>
            </w:r>
          </w:p>
          <w:p w14:paraId="6D3B850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 Фрезерная обработка ЧПУ:</w:t>
            </w:r>
          </w:p>
          <w:p w14:paraId="1F6C775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фрезерный обрабатывающий центр LITZ CV1000 61J000625/2017</w:t>
            </w:r>
          </w:p>
          <w:p w14:paraId="1F2A942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 17962/2012</w:t>
            </w:r>
          </w:p>
          <w:p w14:paraId="3F817BD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 Слесарная:</w:t>
            </w:r>
          </w:p>
          <w:p w14:paraId="65780C3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49798D8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Круглошлифовальная:</w:t>
            </w:r>
          </w:p>
          <w:p w14:paraId="573704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Кругло-шлифовальный станок SHU-321M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   9-444/2009</w:t>
            </w:r>
          </w:p>
          <w:p w14:paraId="74B867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гальванический:</w:t>
            </w:r>
          </w:p>
          <w:p w14:paraId="615E04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6ED5EAC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 2019</w:t>
            </w:r>
          </w:p>
          <w:p w14:paraId="1F9CEB3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№ 892/2015</w:t>
            </w:r>
          </w:p>
          <w:p w14:paraId="61F7D69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993/2015</w:t>
            </w:r>
          </w:p>
          <w:p w14:paraId="7BF17C7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994/2015</w:t>
            </w:r>
          </w:p>
          <w:p w14:paraId="7A40878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 №1365/2017</w:t>
            </w:r>
          </w:p>
          <w:p w14:paraId="189BCC4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 металлоизделий</w:t>
            </w:r>
          </w:p>
          <w:p w14:paraId="2BF8032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649EB13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ленточнопильный станок КОСКО   МСК-1000ТМ 100510/2018</w:t>
            </w:r>
          </w:p>
          <w:p w14:paraId="3701329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тканям:</w:t>
            </w:r>
          </w:p>
          <w:p w14:paraId="43FFB4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Лазерная машина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Rabbit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Нх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16090 SG 13073156/2013</w:t>
            </w:r>
          </w:p>
          <w:p w14:paraId="43C09D0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4F545BD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</w:p>
          <w:p w14:paraId="725472E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Гравировка:</w:t>
            </w:r>
          </w:p>
          <w:p w14:paraId="2CC9681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"Система прецизионной лазерной маркировки Мини Маркер 2-20А4" 782/2014</w:t>
            </w:r>
          </w:p>
          <w:p w14:paraId="45AB994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6323AE2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 HAP2600-120 01634-ZQ 7287/2010</w:t>
            </w:r>
          </w:p>
          <w:p w14:paraId="6ADCEFF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8EE18B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CAF-40A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12049/2014</w:t>
            </w:r>
          </w:p>
          <w:p w14:paraId="213608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14.Термическая:</w:t>
            </w:r>
          </w:p>
          <w:p w14:paraId="30FE892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муфельная SNOL 30/1100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2521/2011</w:t>
            </w:r>
          </w:p>
          <w:p w14:paraId="2FDFB37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</w:t>
            </w:r>
          </w:p>
          <w:p w14:paraId="33F3EA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"Станок инжекционного формирования ВL-160 ЕК"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К0160-1520/2015</w:t>
            </w:r>
          </w:p>
          <w:p w14:paraId="2F88E0D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31256D6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3 сборочный</w:t>
            </w:r>
          </w:p>
          <w:p w14:paraId="03E3844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Испытательная:</w:t>
            </w:r>
          </w:p>
          <w:p w14:paraId="4A55780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4BEB344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№4 швейный цех</w:t>
            </w:r>
          </w:p>
          <w:p w14:paraId="19428D4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 лент:</w:t>
            </w:r>
          </w:p>
          <w:p w14:paraId="2932705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 №03055100-214/2013</w:t>
            </w:r>
          </w:p>
          <w:p w14:paraId="0F0CEFD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7E598EA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 00375WB/2014</w:t>
            </w:r>
          </w:p>
          <w:p w14:paraId="4CC17E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 00393/2014</w:t>
            </w:r>
          </w:p>
          <w:p w14:paraId="362176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 00397WB/2014</w:t>
            </w:r>
          </w:p>
          <w:p w14:paraId="3CD8DAB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19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 ТВЧ:</w:t>
            </w:r>
          </w:p>
          <w:p w14:paraId="664C6D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ТВЧ PWN-4000FA.CE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1311108/2013</w:t>
            </w:r>
          </w:p>
          <w:p w14:paraId="1D058C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ТВЧ DXTD15-2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4812/2019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78F851F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Раскрой:</w:t>
            </w:r>
          </w:p>
          <w:p w14:paraId="696C7B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Плоттер режущий ZUND S3 L-1200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S300L120449/2020</w:t>
            </w:r>
          </w:p>
          <w:p w14:paraId="01D7D98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Перечень технологического оборудования и виды технологических операций заявленные на выполнение работ по производству Самоспасателя изолирующего со сжатым воздухом ""Экстремал-про"" в различных комплектациях ПТС 63.00.01.000, ПТС 63.00.01.000-01, ПТС 63.00.01.000-02, ПТС 63.00.01.000-03, ПТС 63.00.01.000-04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50C0AB2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1 механической обработки</w:t>
            </w:r>
          </w:p>
          <w:p w14:paraId="0A73610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1.Заготовительная:</w:t>
            </w:r>
          </w:p>
          <w:p w14:paraId="075DE9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38E09B9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1BBE02C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ИЖ  1И611П 24091/1976</w:t>
            </w:r>
          </w:p>
          <w:p w14:paraId="637DE0C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13200/2019</w:t>
            </w:r>
          </w:p>
          <w:p w14:paraId="6F25845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13197/2019</w:t>
            </w:r>
          </w:p>
          <w:p w14:paraId="0D51F69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3.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Обработка токарная на станке с ЧПУ:</w:t>
            </w:r>
          </w:p>
          <w:p w14:paraId="1C6DA63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центр обрабатывающий JCL-60TSM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199/2008</w:t>
            </w:r>
          </w:p>
          <w:p w14:paraId="358D8D8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Токарно-фрезерный обрабатывающий центр СТ-1 СТ1040802/2016</w:t>
            </w:r>
          </w:p>
          <w:p w14:paraId="127A505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HWACHEON HI-TECH 200BL M138363H2FB/2017</w:t>
            </w:r>
          </w:p>
          <w:p w14:paraId="79685E6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Токарный обрабатывающий центр DOOSAN LYNX 220 M ML0026-001121/2012</w:t>
            </w:r>
          </w:p>
          <w:p w14:paraId="33FACF5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Горизонтальный обрабатывающий центр PUMA GT2100M ML0237-000069/2013</w:t>
            </w:r>
          </w:p>
          <w:p w14:paraId="37F022E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Прецизионный токарный станок TAKAMAZ X-100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1112548/2011</w:t>
            </w:r>
          </w:p>
          <w:p w14:paraId="1278C96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 Фрезерная обработка ЧПУ:</w:t>
            </w:r>
          </w:p>
          <w:p w14:paraId="3ED305B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HARTFORD S-Plus 10 AD 17962/2012</w:t>
            </w:r>
          </w:p>
          <w:p w14:paraId="408F88D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обрабатывающий центр CV800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61М001370/2018</w:t>
            </w:r>
          </w:p>
          <w:p w14:paraId="5D81528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фрезерный обрабатывающий центр LG-500 14493/2011</w:t>
            </w:r>
          </w:p>
          <w:p w14:paraId="45480E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фрезерный обрабатывающий центр LITZ CV1000 61J000625/2017</w:t>
            </w:r>
          </w:p>
          <w:p w14:paraId="7865636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 Слесарная:</w:t>
            </w:r>
          </w:p>
          <w:p w14:paraId="64A2E2A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 SZ-4012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3070025/2018</w:t>
            </w:r>
          </w:p>
          <w:p w14:paraId="57DEB72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Плоскошлифовальная:</w:t>
            </w:r>
          </w:p>
          <w:p w14:paraId="1626194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Станок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плоско-шлифовальный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3Л722В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59671/2017</w:t>
            </w:r>
          </w:p>
          <w:p w14:paraId="4EA3BFA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гальванический:</w:t>
            </w:r>
          </w:p>
          <w:p w14:paraId="7AFB8EB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Гальваническое покрытие:</w:t>
            </w:r>
          </w:p>
          <w:p w14:paraId="1F9E7B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 2019</w:t>
            </w:r>
          </w:p>
          <w:p w14:paraId="1E066DD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ГОРН-КГ-12В/100А-IP54 № 892/2015</w:t>
            </w:r>
          </w:p>
          <w:p w14:paraId="77B103B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993/2015</w:t>
            </w:r>
          </w:p>
          <w:p w14:paraId="5CE91E5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ГОРН-КГ-12В/150А-IP54 № 994/2015</w:t>
            </w:r>
          </w:p>
          <w:p w14:paraId="763D976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Источник питания ГОРН-КГ-12В/1500А-IP54 №1365/2017</w:t>
            </w:r>
          </w:p>
          <w:p w14:paraId="33E5C27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 металлоизделий</w:t>
            </w:r>
          </w:p>
          <w:p w14:paraId="1062926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3097F36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Ленточнопильный станок BMSY 270 DG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32100753/2020</w:t>
            </w:r>
          </w:p>
          <w:p w14:paraId="5060A84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Сварочная:</w:t>
            </w:r>
          </w:p>
          <w:p w14:paraId="2724960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15030234/2016</w:t>
            </w:r>
          </w:p>
          <w:p w14:paraId="419CED3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для контактной сварки с блоком управления ТЕ101 01579/2014</w:t>
            </w:r>
          </w:p>
          <w:p w14:paraId="3C44A92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10.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резка по металлу:</w:t>
            </w:r>
          </w:p>
          <w:p w14:paraId="3119042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комплекс ТЕИР - 2000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6011117/2018</w:t>
            </w:r>
          </w:p>
          <w:p w14:paraId="27C1D3C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11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Лазерная гравировка:</w:t>
            </w:r>
          </w:p>
          <w:p w14:paraId="51E5E07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"Система прецизионной лазерной маркировки Мини Маркер 2-20А4" 782/2014</w:t>
            </w:r>
          </w:p>
          <w:p w14:paraId="7AE216E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Гибочная:</w:t>
            </w:r>
          </w:p>
          <w:p w14:paraId="4E950FD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Листогибочный пресс ERMAKSAN HAP2600-120 01634-ZQ 7287/2010</w:t>
            </w:r>
          </w:p>
          <w:p w14:paraId="478E151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0CC90C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галтовочная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CAF-40A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12049/2014</w:t>
            </w:r>
          </w:p>
          <w:p w14:paraId="32DA6E8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14.Термическая:</w:t>
            </w:r>
          </w:p>
          <w:p w14:paraId="00CEAA7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камерная ПКМ 4.8.4/12,5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13907/2018</w:t>
            </w:r>
          </w:p>
          <w:p w14:paraId="136DD83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Литье под давлением</w:t>
            </w:r>
          </w:p>
          <w:p w14:paraId="780C990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Термопластавтомат ВL-70 ЕК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К0070-1150/2019</w:t>
            </w:r>
          </w:p>
          <w:p w14:paraId="1657D88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431B9F6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3 сборочный</w:t>
            </w:r>
          </w:p>
          <w:p w14:paraId="15BFB1E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16 Испытательная:</w:t>
            </w:r>
          </w:p>
          <w:p w14:paraId="761993B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Стенд контроля аппаратов СКАД-У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№ 001/2000</w:t>
            </w:r>
          </w:p>
          <w:p w14:paraId="4E4472F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17 Нарезка лент</w:t>
            </w:r>
          </w:p>
          <w:p w14:paraId="32FAB93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3055100214/2013</w:t>
            </w:r>
          </w:p>
          <w:p w14:paraId="579FF36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18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</w:t>
            </w:r>
          </w:p>
          <w:p w14:paraId="2E4AA04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2D3HC00393/2014</w:t>
            </w:r>
          </w:p>
          <w:p w14:paraId="7FF2703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2D3KM00215WB/2016</w:t>
            </w:r>
          </w:p>
          <w:p w14:paraId="12C709C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2D3HC00375WB/2014</w:t>
            </w:r>
          </w:p>
          <w:p w14:paraId="78CFDD0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Оборудование и средства технологического оснащения швейного цеха</w:t>
            </w:r>
          </w:p>
          <w:p w14:paraId="595E5FE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Перечень технологического оборудования и виды технологических операций заявленные на выполнение работ по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изделию  Боевая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одежда пожарных БОП-I и его модификаций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4921A6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4 швейный</w:t>
            </w:r>
          </w:p>
          <w:p w14:paraId="440ABF9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Раскроечная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6B64370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раскройная ленточная с вариатором скорости и воздушной подушкой RЕХЕL   R-1000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№0227/2017</w:t>
            </w:r>
          </w:p>
          <w:p w14:paraId="7EA0E6F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Передвижная раскройная машина с вертикальным ножом GEM-8B №10111920/2013</w:t>
            </w:r>
          </w:p>
          <w:p w14:paraId="7DC91AC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Полуавтоматическая отрезная линейка REXEL OT-1A №2012201601/2017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2715DD3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Нарезка:</w:t>
            </w:r>
          </w:p>
          <w:p w14:paraId="0CD3C65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для резки ленты с оплавлением края GEM 120LR №03055100/2013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36BF4A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4F94B13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2D3HJ00148/2019</w:t>
            </w:r>
          </w:p>
          <w:p w14:paraId="165F2D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2D3NH00259WB/2019</w:t>
            </w:r>
          </w:p>
          <w:p w14:paraId="5C651D4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2D3HC00393/2014</w:t>
            </w:r>
          </w:p>
          <w:p w14:paraId="2E20E65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Машина швейная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краеобмёточная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одноигольная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трёхниточная AZ6003H05DE Ямато Азовский завод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0406115/2006</w:t>
            </w:r>
          </w:p>
          <w:p w14:paraId="3F315E4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Проклеечная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63FA153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для герметизации швов EU-7700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20161203789/2017</w:t>
            </w:r>
          </w:p>
          <w:p w14:paraId="0C0BE56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3F6B4EE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Пошив: </w:t>
            </w:r>
          </w:p>
          <w:p w14:paraId="12BF6C4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 швейный для изготовления петель КЛ 25-1 Подольск 25-1-26233/1990</w:t>
            </w:r>
          </w:p>
          <w:p w14:paraId="54AACB7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 швейный для пришивания пуговиц КЛ 827 Подольск 13722/1991</w:t>
            </w:r>
          </w:p>
          <w:p w14:paraId="374D94D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653BD7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Перечень технологического оборудования и виды технологических операций заявленные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  выполнение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работ по производству изделия комплект специальной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ТОК-200-25-П/Т и его модификации (в т.ч. ТОК-200-25-П/Т Газовик)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459780E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4 швейный</w:t>
            </w:r>
          </w:p>
          <w:p w14:paraId="6037EFA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Раскроечная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5CF107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раскройная ленточная с вариатором скорости и воздушной подушкой RЕХЕL   R-1000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№0227/2017</w:t>
            </w:r>
          </w:p>
          <w:p w14:paraId="25A73D9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Передвижная раскройная машина с вертикальным ножом GEM-8B 1011920/2013</w:t>
            </w:r>
          </w:p>
          <w:p w14:paraId="1BF347A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Полуавтоматическая отрезная линейка REXEL OT-1A 2012201601/2017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5F101A5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Плоттер</w:t>
            </w:r>
            <w:r w:rsidRPr="008154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режущий</w:t>
            </w:r>
            <w:r w:rsidRPr="00815465">
              <w:rPr>
                <w:rFonts w:ascii="Times New Roman" w:hAnsi="Times New Roman"/>
                <w:sz w:val="24"/>
                <w:szCs w:val="24"/>
              </w:rPr>
              <w:t xml:space="preserve"> ZUND S3 L-1200</w:t>
            </w:r>
            <w:r w:rsidRPr="00815465">
              <w:rPr>
                <w:rFonts w:ascii="Times New Roman" w:hAnsi="Times New Roman"/>
                <w:sz w:val="24"/>
                <w:szCs w:val="24"/>
              </w:rPr>
              <w:tab/>
              <w:t>S300L120449/2020</w:t>
            </w:r>
          </w:p>
          <w:p w14:paraId="07D0866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 лент:</w:t>
            </w:r>
          </w:p>
          <w:p w14:paraId="65C0F9B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3055100214/2013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7394C6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2C341016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2D3HC00393/2014</w:t>
            </w:r>
          </w:p>
          <w:p w14:paraId="6459F69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2D3HC00397WB/2014</w:t>
            </w:r>
          </w:p>
          <w:p w14:paraId="6A557CC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2D3GB00115/2013</w:t>
            </w:r>
          </w:p>
          <w:p w14:paraId="6C9FF50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Машина швейная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краеобмёточная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одноигольная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трёхниточная AZ6003H05DE Ямато Азовский завод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0406115/2006</w:t>
            </w:r>
          </w:p>
          <w:p w14:paraId="4F8792C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Перечень технологического оборудования и виды технологических операций заявленные на  выполнение работ по изделию  ПТС 400.00.00.000 ТАСК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 все модификаций ТАСК ( -М, -МТ, -Т, Лайт, -М Лайт)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F171E4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4 швейный</w:t>
            </w:r>
          </w:p>
          <w:p w14:paraId="54F1944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Раскроечная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52D19B9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раскройная ленточная с вариатором скорости и воздушной подушкой RЕХЕL   R-1000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№0227/2017</w:t>
            </w:r>
          </w:p>
          <w:p w14:paraId="4E4AD41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Передвижная раскройная машина с вертикальным ножом GEM-8B 1011920/2013</w:t>
            </w:r>
          </w:p>
          <w:p w14:paraId="27B8115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Полуавтоматическая отрезная линейка REXEL OT-1A 2012201601/2017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5B7ED2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 лент:</w:t>
            </w:r>
          </w:p>
          <w:p w14:paraId="2B5BC84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3055100214/2013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7B1E874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5D39BAC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2D3HJ00148/2019</w:t>
            </w:r>
          </w:p>
          <w:p w14:paraId="0ABFB02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2D3PA00059/2020</w:t>
            </w:r>
          </w:p>
          <w:p w14:paraId="76D66B3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2D3HC00391/2014</w:t>
            </w:r>
          </w:p>
          <w:p w14:paraId="1ADAFD2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Машина швейная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краеобмёточная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одноигольная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трёхниточная AZ6003H05DE Ямато Азовский завод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0406115/2006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5E2ED6F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Проклеечная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45F905F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для герметизации швов EU-7700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20161203789/2017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7D65A3F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Перечень технологического оборудования и виды технологических операций заявленные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  выполнение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работ по изделию  Пульсар и его модификаций (в т.ч. "Пульсар-Универсал)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F5074D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Цех № 4 швейный</w:t>
            </w:r>
          </w:p>
          <w:p w14:paraId="0C9FB08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Раскроечная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6544030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Машина раскройная ленточная с вариатором скорости и воздушной подушкой RЕХЕL   R-1000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№0227/2017</w:t>
            </w:r>
          </w:p>
          <w:p w14:paraId="7D34470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Передвижная раскройная машина с вертикальным ножом GEM-8B 1011920/2013</w:t>
            </w:r>
          </w:p>
          <w:p w14:paraId="5994E50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Полуавтоматическая отрезная линейка REXEL OT-1A 2012201601/2017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40240EF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Нарезка:</w:t>
            </w:r>
          </w:p>
          <w:p w14:paraId="425E30F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Автоматическая отрезная машина GEM 120 LR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3055100214/2013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3289E99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Пошив:</w:t>
            </w:r>
          </w:p>
          <w:p w14:paraId="6FD25E7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2D3HJ00148/2019</w:t>
            </w:r>
          </w:p>
          <w:p w14:paraId="747E6ED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JUKI JAPAN DLN-9010A-SH 2D3PA00059/2020</w:t>
            </w:r>
          </w:p>
          <w:p w14:paraId="317015B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Промышленная швейная машина КЛ DLN-9010A-SH «JUKI» JAPAN 2D3HC00391/2014</w:t>
            </w:r>
          </w:p>
          <w:p w14:paraId="33FCCF1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Машина швейная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краеобмёточная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одноигольная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трёхниточная AZ6003H05DE Ямато Азовский завод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0406115/2006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04A16A2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Проклеечная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3F71B72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для герметизации швов EU-7700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20161203789/2017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088D19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Перечень технологического оборудования  заявленного на  выполнение работ по изделию ПТС 64А.00.00.000 Учебно-тренировочный комплекс.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"ГРОТ"-К</w:t>
            </w:r>
          </w:p>
          <w:p w14:paraId="2825BE9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№1 цех механической обработки</w:t>
            </w:r>
          </w:p>
          <w:p w14:paraId="4B0DDDD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6E03FD9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Ленточно-пильный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станок PROMA PPS-270 THP № 270-3541/2004</w:t>
            </w:r>
          </w:p>
          <w:p w14:paraId="2A2428B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Пила ленточная UE-712C №6042224/2006</w:t>
            </w:r>
          </w:p>
          <w:p w14:paraId="483B3B1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Токарная обработка:</w:t>
            </w:r>
          </w:p>
          <w:p w14:paraId="2357B5A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CU-500M №42834/2018</w:t>
            </w:r>
          </w:p>
          <w:p w14:paraId="76E1AE7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ИЖ 1И611П №8905 №1968</w:t>
            </w:r>
          </w:p>
          <w:p w14:paraId="4AF0399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Токарно-винторезный станок 250ИТВМФ1 №12433/2007</w:t>
            </w:r>
          </w:p>
          <w:p w14:paraId="7CDF496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токарно-винторезный с конусной линейкой 250ИТВМ.01 № 12226/2006</w:t>
            </w:r>
          </w:p>
          <w:p w14:paraId="1D10AB1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3.Фрезерная обработка:</w:t>
            </w:r>
          </w:p>
          <w:p w14:paraId="237FAE8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Фрезерный специализированный станок ФС-250-02 № 856/1992</w:t>
            </w:r>
          </w:p>
          <w:p w14:paraId="7457347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4.Слесарные работы:</w:t>
            </w:r>
          </w:p>
          <w:p w14:paraId="5085187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BOSCH PBD-40 №704000285/2017</w:t>
            </w:r>
          </w:p>
          <w:p w14:paraId="1D07851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Настольно-сверлильный станок SZ-4012 №3070025</w:t>
            </w:r>
          </w:p>
          <w:p w14:paraId="4489754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Участок № 8 гальванический</w:t>
            </w:r>
          </w:p>
          <w:p w14:paraId="68643DC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5.Гальваническое покрытие</w:t>
            </w:r>
          </w:p>
          <w:p w14:paraId="68A26B6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никелирования-200/2019</w:t>
            </w:r>
          </w:p>
          <w:p w14:paraId="39FF618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№2 цех металлоизделий</w:t>
            </w:r>
          </w:p>
          <w:p w14:paraId="154C5AD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6.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Заготовительная:</w:t>
            </w:r>
          </w:p>
          <w:p w14:paraId="2D45E72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Ленточная пила МЕТАВО ELEKTRA BECKUM BS 250 №04110299</w:t>
            </w:r>
          </w:p>
          <w:p w14:paraId="6DC1EFC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7.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Раскрой деталей из металла: </w:t>
            </w:r>
          </w:p>
          <w:p w14:paraId="4419787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ТЕИР-2000 №601117/2018</w:t>
            </w:r>
          </w:p>
          <w:p w14:paraId="20305EB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Лазерный технологический комплекс ТЕИР-1500 2012</w:t>
            </w:r>
          </w:p>
          <w:p w14:paraId="7AADEC9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8.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Гибка деталей:</w:t>
            </w:r>
          </w:p>
          <w:p w14:paraId="7D5953F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Пресс гибочный гидравлический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Ermaksan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HAP 2600-120 №01634-ZQ7287/2010</w:t>
            </w:r>
          </w:p>
          <w:p w14:paraId="66F6E3C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9.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288C1F6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 TIG 250 P AC/DC (E 102) №15068101</w:t>
            </w:r>
          </w:p>
          <w:p w14:paraId="229EA14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 REAL TIG 200 W223 № SV 16091398</w:t>
            </w:r>
          </w:p>
          <w:p w14:paraId="3A9D938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для полуавтоматической сварки MIG-2500 J92 № SV 17031315</w:t>
            </w:r>
          </w:p>
          <w:p w14:paraId="4A319C7A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для полуавтоматической сварки MIG-2500 J92 № SV 17031305</w:t>
            </w:r>
          </w:p>
          <w:p w14:paraId="6C4CC684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10.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Голтовка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:</w:t>
            </w:r>
          </w:p>
          <w:p w14:paraId="586899C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Вибрационная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голтовочная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машина САF-40А №12049/2014</w:t>
            </w:r>
          </w:p>
          <w:p w14:paraId="3FDF7F3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11.  Лазерная гравировка: </w:t>
            </w:r>
          </w:p>
          <w:p w14:paraId="7C2055B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Система прецизионной лазерной маркировки Мини Маркер 2-20А4 2014</w:t>
            </w:r>
          </w:p>
          <w:p w14:paraId="7F854D8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12. Литье под давлением:</w:t>
            </w:r>
          </w:p>
          <w:p w14:paraId="37FC449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63DFCA7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13.  Нанесение покрытий лакокрасочных:</w:t>
            </w:r>
          </w:p>
          <w:p w14:paraId="1B662160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 2013</w:t>
            </w:r>
          </w:p>
          <w:p w14:paraId="381B2EE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порошковых покрытий ПФП-Т-250 2013</w:t>
            </w:r>
          </w:p>
          <w:p w14:paraId="05E405C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Цех № 6 Цех тренажерных комплексов</w:t>
            </w:r>
          </w:p>
          <w:p w14:paraId="17BE684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14.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Сварка:</w:t>
            </w:r>
          </w:p>
          <w:p w14:paraId="7EB436F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Полуавтомат сварочный БАРС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Profi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MIG-167D</w:t>
            </w:r>
          </w:p>
          <w:p w14:paraId="62ADE8F7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15.</w:t>
            </w: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Слесарные работы</w:t>
            </w:r>
          </w:p>
          <w:p w14:paraId="44CF24F8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Настольный сверлильный станок КОА2М № 60947</w:t>
            </w:r>
          </w:p>
          <w:p w14:paraId="59CA24B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Основные характеристики технологического процесса изготовления приведены в комплектах технологической документации на изделия:</w:t>
            </w:r>
          </w:p>
          <w:p w14:paraId="3AF0876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61.00.00.000 Аппарат дыхательный со сжатым воздухом для пожарных ПТС "Профи-М" – Комплект технологической документации  ПТС 02188.00066 от 13.10.2020</w:t>
            </w:r>
          </w:p>
          <w:p w14:paraId="388685D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ПТС 14.00.00.000 Аппарат дыхательный со сжатым воздухом для пожарных ПТС Профи-МП – Комплект технологической документации ПТС 02188.00037 от 18.08.2020 </w:t>
            </w:r>
          </w:p>
          <w:p w14:paraId="1BC8FDF2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ПТС+90D.00.00.000 Аппарат дыхательный со сжатым воздухом для пожарных ПТС Базис - Комплект технологической документации ПТС 02188.00041 от 11.02.2021</w:t>
            </w:r>
          </w:p>
          <w:p w14:paraId="08C2DDE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51.00.03.000-01 Мобильная баллонная система подачи сжатого воздуха Модуль - Комплект технологической документации ПТС 02188.00043 от 20.04.2023</w:t>
            </w:r>
          </w:p>
          <w:p w14:paraId="36C8524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51.00.03.000-02 Мобильная баллонная система подачи сжатого воздуха Модуль - Комплект технологической документации ПТС 02188.00044 от 20.04.2023</w:t>
            </w:r>
          </w:p>
          <w:p w14:paraId="3E08E8F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52.00.01.000 Шланговый дыхательный аппарат Резерв - Комплект технологической документации ПТС 02188.00045 от 27.04.2023</w:t>
            </w:r>
          </w:p>
          <w:p w14:paraId="76DF66D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СКАД 1.00.000 Система контроля дыхательных аппаратов "СКАД"-1 - Комплект технологической документации ПТС 02188.00057 – 11.09.2020</w:t>
            </w:r>
          </w:p>
          <w:p w14:paraId="7379F929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69.00.00.000 Прибор для проверки качества сжатого воздуха Тест-комплект-4 - Комплект технологической документации ПТС 02188.00077 от 20.04.2023</w:t>
            </w:r>
          </w:p>
          <w:p w14:paraId="295881AC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69.00.00.000-01 Прибор для проверки качества сжатого воздуха Тест-комплект-5 - Комплект технологической документации ПТС 02188.00078 от 11.09.2020</w:t>
            </w:r>
          </w:p>
          <w:p w14:paraId="43736CFD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80.00.00.000 Установка для гидравлических испытаний баллонов Циклон-450 - Комплект технологической документации ПТС 02188.00166 от 20.04.2023</w:t>
            </w:r>
          </w:p>
          <w:p w14:paraId="3E2907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ПТС89П.00.00.000 Установка компрессорная высокого давления ПТС "Вектор"-105- Комплект технологической документации ПТС 02188.00051 от 10.08.2022</w:t>
            </w:r>
          </w:p>
          <w:p w14:paraId="46FF0DE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ПТС89П.00.00.000-01 Установка компрессорная высокого давления ПТС "Вектор"-120- Комплект технологической документации ПТС 02188.00134 от 10.08.2022</w:t>
            </w:r>
          </w:p>
          <w:p w14:paraId="41C43A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ПТС89Б.00.00.000 Установка компрессорная высокого давления ПТС "Вектор"-265- Комплект технологической документации ПТС 02188.00088 от 05.09.2022</w:t>
            </w:r>
          </w:p>
          <w:p w14:paraId="1FF29E05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ПТС89.00.00.000 Установка компрессорная высокого давления ПТС "Вектор"-330- Комплект технологической документации ПТС 02188.00046 от 17.07.2020</w:t>
            </w:r>
          </w:p>
          <w:p w14:paraId="39A4F53E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62.00.00.000 Самоспасатель изолирующий общего назначения со сжатым воздухом "Экстремал" – Комплект технологической документации ПТС 02188.00119 от 09.12.2021</w:t>
            </w:r>
          </w:p>
          <w:p w14:paraId="086113A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ПТС 63.00.01.000 Самоспасатель изолирующий специального назначения со сжатым воздухом "Экстремал-про" и его модификации – Комплект технологической документации ПТС 02188.00117 от 19.10.2021</w:t>
            </w:r>
          </w:p>
          <w:p w14:paraId="0F3CD0F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Боевая Одежда Пожарных: БОП-I Группа 1( БОП-I-А, БОП-I-М1, БОП-I-М2, БОП-I-М3-для начальствующего состава; БОП-I-Б-для рядового состава, БОП-I-СПАС); БОП-I Группа 2 ( БОП-СМ-северный вариант, БОП-I-С-50); Группа 3 (плащ пожарного ПП-М1, ПП-М2) по ТУ 8570-004-46840277-00 (выпускается по лекалам) - Технологический регламент  ПТС 25100.00067 от 02.03.2020</w:t>
            </w:r>
          </w:p>
          <w:p w14:paraId="2B29EDB3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специальной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и его модификации (в т.ч. ТОК-200-25-П/Т Газовик) по ТУ 8570-007-46840277-00 (СЗО ПТВ полутяжелого типа) (выпускается по лекалам) - Технологический регламент  ПТС 25100.00066 от 02.03.2020</w:t>
            </w:r>
          </w:p>
          <w:p w14:paraId="0290AE91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по ТУ 8570-025-46840277-2003 (выпускается по КД) - Технологический регламент ПТС 25100.00032 от 05.07.2021</w:t>
            </w:r>
          </w:p>
          <w:p w14:paraId="0385AF8B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Облегченный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</w:t>
            </w:r>
            <w:proofErr w:type="gram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( в</w:t>
            </w:r>
            <w:proofErr w:type="gram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т.ч. ПТС «Пульсар-Универсал)  по ТУ 8570-052-38996367-2011 (выпускается по КД) - Технологический регламент ПТС 25100.00009 от 03.04.2023</w:t>
            </w:r>
          </w:p>
          <w:p w14:paraId="3AAC2A2F" w14:textId="77777777" w:rsidR="00815465" w:rsidRPr="00815465" w:rsidRDefault="00815465" w:rsidP="00815465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ПТС 64А.00.00.000 Учебно-тренировочный комплекс. </w:t>
            </w:r>
            <w:proofErr w:type="spellStart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"ГРОТ"-К – Комплект технологической документации ПТС 02188.00172 от 25.05.2023 г.</w:t>
            </w:r>
          </w:p>
          <w:p w14:paraId="79DB30DF" w14:textId="77777777" w:rsidR="00D90A9C" w:rsidRPr="00BC39FB" w:rsidRDefault="00D90A9C" w:rsidP="00815465">
            <w:pPr>
              <w:tabs>
                <w:tab w:val="left" w:pos="3079"/>
                <w:tab w:val="left" w:pos="5163"/>
              </w:tabs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BC39FB" w14:paraId="01F52B36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2CE6EF8B" w14:textId="77777777" w:rsidR="00A87179" w:rsidRPr="00BC39FB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Компетентность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персонала</w:t>
            </w:r>
          </w:p>
        </w:tc>
        <w:tc>
          <w:tcPr>
            <w:tcW w:w="7165" w:type="dxa"/>
            <w:vAlign w:val="center"/>
          </w:tcPr>
          <w:p w14:paraId="32806025" w14:textId="77777777" w:rsidR="00D90A9C" w:rsidRPr="00BC39FB" w:rsidRDefault="00815465" w:rsidP="00D90A9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15465">
              <w:rPr>
                <w:rFonts w:ascii="Times New Roman" w:hAnsi="Times New Roman"/>
                <w:sz w:val="24"/>
                <w:szCs w:val="24"/>
                <w:lang w:val="ru-RU"/>
              </w:rPr>
              <w:t>Управление квалификацией персона осуществляется в соответствии со СТО СМК 09-2022 «Управление квалификацией персонала».  В организации требования к квалификации персонала, достаточные для изготовления, контроля, и технического сопровождения производства (дыхательных аппаратов общего назначения и их систем контроля, самоспасателей, систем подачи сжатого воздуха, компрессорных установок, установок для гидравлических испытаний баллонов, приборов для проверки качества сжатого воздуха; специальной защитной одежды для пожарных и спасателей; мобильных и стационарных учебно-тренировочных комплексов для подготовки пожарных и спасателей, учебно-тренировочных комплексов) установлены в должностных инструкциях.</w:t>
            </w:r>
          </w:p>
        </w:tc>
      </w:tr>
      <w:tr w:rsidR="00A87179" w:rsidRPr="00BC39FB" w14:paraId="10D9973E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358759D6" w14:textId="77777777" w:rsidR="00A87179" w:rsidRPr="00BC39FB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Средства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измерений </w:t>
            </w:r>
            <w:r w:rsidR="00BC39FB"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испытаний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(метрологическое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обеспечение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производства и</w:t>
            </w:r>
            <w:r w:rsidRPr="00BC39FB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испытательной</w:t>
            </w:r>
            <w:r w:rsidRPr="00BC39FB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лаборатории)</w:t>
            </w:r>
          </w:p>
        </w:tc>
        <w:tc>
          <w:tcPr>
            <w:tcW w:w="7165" w:type="dxa"/>
            <w:vAlign w:val="center"/>
          </w:tcPr>
          <w:p w14:paraId="248E287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Организация оснащена необходимыми средствами измерений и испытательным оборудованием, для проведения визуального, инструментального контроля, а также пневматических, гидравлических, огневых испытаний, испытаний на разрыв.</w:t>
            </w:r>
          </w:p>
          <w:p w14:paraId="7CB2E671" w14:textId="77777777" w:rsidR="00D90A9C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Порядок метрологического обеспечения при производстве продукции и контроле ее качества устанавливается СТО СМК 08-2022 «Метрологическое обеспечение».</w:t>
            </w:r>
          </w:p>
          <w:p w14:paraId="763F8A5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Для проведения неразрушающего контроля (Аппарат дыхательный со сжатым воздухом для пожарных ПТС «Профи», в т.ч. его модификации: ПТС Профи-М, ПТС Профи-МП (и его исполнения), ПТС «Базис», Мобильная баллонная система подачи сжатого воздуха «Модуль» и ее модификации, Система контроля дыхательных аппаратов СКАД-1, Установки компрессорные высокого давления ПТС «Вектор» (в т.ч. ПТС «Вектор»-105, - 120, -265, -330),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использовали следующее оборудование:</w:t>
            </w:r>
          </w:p>
          <w:p w14:paraId="7EAC01A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Весы для статического взвешивания до 20 кг  с ценой деления 5 г;</w:t>
            </w:r>
          </w:p>
          <w:p w14:paraId="27C844D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динамометр до 100 Н с погрешностью не более ±5%;</w:t>
            </w:r>
          </w:p>
          <w:p w14:paraId="4906294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линейка метровая с ценой деления 1 мм;</w:t>
            </w:r>
          </w:p>
          <w:p w14:paraId="0C6B3B1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манометр с диапазоном измерений от 0 до 1000 Па с погрешностью не более ±20 Па.</w:t>
            </w:r>
          </w:p>
          <w:p w14:paraId="08C71CE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Мановакуумметр с диапазоном измерений от минус 1000 до 1000 Па с погрешностью не более ±20 Па;</w:t>
            </w:r>
          </w:p>
          <w:p w14:paraId="59AC963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Ротаметр газовый с пределом измерения 150 дм3 /мин с погрешностью не более ±5 дм3 /мин.</w:t>
            </w:r>
          </w:p>
          <w:p w14:paraId="4D0AD28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шумомер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(30-130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дБА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погрешность не более 2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дБА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) и др.</w:t>
            </w:r>
          </w:p>
          <w:p w14:paraId="333C7BF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Испытания  по</w:t>
            </w:r>
            <w:proofErr w:type="gram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ГОСТ Р 53255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п.п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. 7.3-7.26.1, 7.27 проводятся с применением:</w:t>
            </w:r>
          </w:p>
          <w:p w14:paraId="326D49B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температурной камеры MTW-7HK;</w:t>
            </w:r>
          </w:p>
          <w:p w14:paraId="25B0C84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климатической камеры MHX-1000BK;</w:t>
            </w:r>
          </w:p>
          <w:p w14:paraId="0A00B98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климатической камеры КРК 3524/11.</w:t>
            </w:r>
          </w:p>
          <w:p w14:paraId="58DACA3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Испытания  по</w:t>
            </w:r>
            <w:proofErr w:type="gram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ГОСТ Р 53255 п. 7.25 проводятся с применением системы испытательной средств индивидуальной защиты органов дыхания человека «ЭКСПЕРТ-7000».</w:t>
            </w:r>
          </w:p>
          <w:p w14:paraId="5C8D373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Испытания по ГОСТ Р 53264 п. 7 проводятся с применением:</w:t>
            </w:r>
          </w:p>
          <w:p w14:paraId="308CF80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климатической камеры MHX-1000BK;</w:t>
            </w:r>
          </w:p>
          <w:p w14:paraId="2B13E85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климатической камеры КРК 3524/11.</w:t>
            </w:r>
          </w:p>
          <w:p w14:paraId="35C5AD4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Испытания по ГОСТ Р 53263 п.15 проводятся с применением:</w:t>
            </w:r>
          </w:p>
          <w:p w14:paraId="7B9605F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температурной камеры MTW-7HK.</w:t>
            </w:r>
          </w:p>
          <w:p w14:paraId="456FA7E7" w14:textId="77777777" w:rsid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 местах проведения контроля качества, в том числе специальных характеристик продукции, на заготовительных, производственных и финишных операциях, на всех средствах измерения и установочных мерах имеются бирки с указанием сроков поверки.</w:t>
            </w:r>
          </w:p>
          <w:p w14:paraId="67891438" w14:textId="77777777" w:rsidR="000C76B8" w:rsidRPr="00BC39FB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A87179" w:rsidRPr="00BC39FB" w14:paraId="7C72A24D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068BD269" w14:textId="77777777" w:rsidR="00A87179" w:rsidRPr="00BC39FB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Технологические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процессы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производства</w:t>
            </w:r>
          </w:p>
        </w:tc>
        <w:tc>
          <w:tcPr>
            <w:tcW w:w="7165" w:type="dxa"/>
            <w:vAlign w:val="center"/>
          </w:tcPr>
          <w:p w14:paraId="3D13B20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Организацией в (указать обозначение и наименование документации) определена и регламентирована последовательность производственных процессов, а также выявлены особо ответственные (специальные) процессы: (указать ООП).  </w:t>
            </w:r>
          </w:p>
          <w:p w14:paraId="37A2877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 Организации определены следующие особо ответственные процессы:</w:t>
            </w:r>
          </w:p>
          <w:p w14:paraId="7134E6C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сварка полуавтоматом в среде защитных газов;</w:t>
            </w:r>
          </w:p>
          <w:p w14:paraId="15856F3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литье пластмассовых деталей;</w:t>
            </w:r>
          </w:p>
          <w:p w14:paraId="3B08DA5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литья деталей из ПВХ материалов;</w:t>
            </w:r>
          </w:p>
          <w:p w14:paraId="5DAC0B8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прессования деталей из РТИ м силикона;</w:t>
            </w:r>
          </w:p>
          <w:p w14:paraId="2C42F31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ТВЧ сварки;</w:t>
            </w:r>
          </w:p>
          <w:p w14:paraId="1F738F6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нанесение порошкового полимерного покрытия;</w:t>
            </w:r>
          </w:p>
          <w:p w14:paraId="2F51D73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химической пассивации меди и медных сплавов;</w:t>
            </w:r>
          </w:p>
          <w:p w14:paraId="71B9F63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химической пассивации высоколегированных сталей;</w:t>
            </w:r>
          </w:p>
          <w:p w14:paraId="0626FC9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никелирования меди и медных сплавов;</w:t>
            </w:r>
          </w:p>
          <w:p w14:paraId="20B4DC4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блестящего никелирования меди и медных сплавов;</w:t>
            </w:r>
          </w:p>
          <w:p w14:paraId="5573B58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технологический процесс цинкования;</w:t>
            </w:r>
          </w:p>
          <w:p w14:paraId="53081A8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кадмирования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  <w:p w14:paraId="78EE1A4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анодирования алюминиевых сплавов.</w:t>
            </w:r>
          </w:p>
          <w:p w14:paraId="6174392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Сведения о значениях (диапазонах значений) технологических параметров, влияющих на выполнение особо ответственных процессов продукции, приведены в соответствующих технологических процессах:</w:t>
            </w:r>
          </w:p>
          <w:p w14:paraId="42C1F2D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02290.00001 Типовой технологический процесс сварки полуавтоматом в среде защитных газов</w:t>
            </w:r>
          </w:p>
          <w:p w14:paraId="258D581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02260.00006 Типовой технологический процесс литья пластмассовых деталей</w:t>
            </w:r>
          </w:p>
          <w:p w14:paraId="3A78BF6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02260.00007 Типовой технологический процесс литья деталей из ПВХ материалов </w:t>
            </w:r>
          </w:p>
          <w:p w14:paraId="4554690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02260.00008 Типовой технологический процесс прессования деталей из РТИ м силикона</w:t>
            </w:r>
          </w:p>
          <w:p w14:paraId="524D0BE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02290.00018 Типовой технологический процесс ТВЧ сварки</w:t>
            </w:r>
          </w:p>
          <w:p w14:paraId="70CD794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02271.00098 Типовой технологический процесс нанесение порошкового полимерного покрытия</w:t>
            </w:r>
          </w:p>
          <w:p w14:paraId="15B257A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02271.00079 Типовой технологический процесс химической пассивации меди и медных сплавов</w:t>
            </w:r>
          </w:p>
          <w:p w14:paraId="75D9B12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02271.00084 Типовой технологический процесс химической пассивации высоколегированных сталей</w:t>
            </w:r>
          </w:p>
          <w:p w14:paraId="3B6E1F4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02271.00085 Типовой технологический процесс никелирования меди и медных сплавов</w:t>
            </w:r>
          </w:p>
          <w:p w14:paraId="0AB3A9A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02271.00086 Типовой технологический процесс блестящего никелирования меди и медных сплавов</w:t>
            </w:r>
          </w:p>
          <w:p w14:paraId="2980865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02271.00087 Типовой технологический процесс цинкования</w:t>
            </w:r>
          </w:p>
          <w:p w14:paraId="42ADCE0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 ПТС 02271.00090 Типовой технологический процесс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кадмирования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20C5E55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02271.00097 Типовой технологический процесс анодирования алюминиевых сплавов</w:t>
            </w:r>
          </w:p>
          <w:p w14:paraId="62FD268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Сведения о значениях (диапазонах значений) технологических параметров, влияющих на достижение специальных характеристик продукции, приведены в соответствии с Перечнем специальных характеристик продукции от 17.01.2022 г. следующих технологических инструкциях: </w:t>
            </w:r>
          </w:p>
          <w:p w14:paraId="24BC120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Инструкция № 1 «По подготовке и обезжириванию деталей (узлов) кислородно-дыхательной аппаратуры» ПТС 25000.00018 от 10.03.2022 г</w:t>
            </w:r>
          </w:p>
          <w:p w14:paraId="5E0BD86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Инструкции по хранению ткани неопрен в складских помещениях от 11.03.2020 г  </w:t>
            </w:r>
          </w:p>
          <w:p w14:paraId="077AB78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Технологической инструкции по хранению костюмов из неопрена в складских помещениях и на производстве ПТС 25000.00011 от 22.03.2021 г.</w:t>
            </w:r>
          </w:p>
          <w:p w14:paraId="09E0498F" w14:textId="77777777" w:rsidR="000C76B8" w:rsidRPr="00BC39FB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Регламентированные диапазоны значений технологических параметров, зафиксированные в технологической документации, гарантируют, в случае изменения параметра в рамках данного диапазона, достижение уровня свойств и их равномерность в объеме единицы продукции.</w:t>
            </w:r>
          </w:p>
        </w:tc>
      </w:tr>
      <w:tr w:rsidR="00A87179" w:rsidRPr="00BC39FB" w14:paraId="7E4037A2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54C95C62" w14:textId="77777777" w:rsidR="00A87179" w:rsidRPr="00BC39FB" w:rsidRDefault="00A87179" w:rsidP="00BC1227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Специальные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характеристики</w:t>
            </w:r>
            <w:r w:rsidRPr="00BC39FB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продукции и особо</w:t>
            </w:r>
            <w:r w:rsidRPr="00BC39FB">
              <w:rPr>
                <w:rFonts w:ascii="Times New Roman" w:hAnsi="Times New Roman"/>
                <w:b/>
                <w:spacing w:val="-67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ответственные</w:t>
            </w:r>
            <w:r w:rsidRPr="00BC39FB">
              <w:rPr>
                <w:rFonts w:ascii="Times New Roman" w:hAnsi="Times New Roman"/>
                <w:b/>
                <w:spacing w:val="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процессы</w:t>
            </w:r>
          </w:p>
        </w:tc>
        <w:tc>
          <w:tcPr>
            <w:tcW w:w="7165" w:type="dxa"/>
            <w:vAlign w:val="center"/>
          </w:tcPr>
          <w:p w14:paraId="4BE9F18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 основании анализа действующих технологических процессов и требований нормативной документации к особо </w:t>
            </w:r>
            <w:proofErr w:type="gram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ответственным  процессам</w:t>
            </w:r>
            <w:proofErr w:type="gram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отнесены:</w:t>
            </w:r>
          </w:p>
          <w:p w14:paraId="4DDB11EC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1. ПТС 02290.00001 Типовой технологический процесс сварки полуавтоматом в среде защитных газов</w:t>
            </w:r>
          </w:p>
          <w:p w14:paraId="684B62C6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2. ПТС 02260.00006 Типовой технологический процесс литья пластмассовых деталей</w:t>
            </w:r>
          </w:p>
          <w:p w14:paraId="2F19302E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3. ПТС 02260.00007 Типовой технологический процесс литья деталей из ПВХ материалов</w:t>
            </w:r>
          </w:p>
          <w:p w14:paraId="745A1DEA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4. ПТС 02260.00008 Типовой технологический процесс прессования деталей из РТИ и силикона</w:t>
            </w:r>
          </w:p>
          <w:p w14:paraId="403A859B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5. ПТС 02290.00018 Типовой технологический процесс ТВЧ сварки</w:t>
            </w:r>
          </w:p>
          <w:p w14:paraId="20245EDB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6. ПТС 02271.00098 Типовой технологический процесс нанесение порошкового полимерного покрытия</w:t>
            </w:r>
          </w:p>
          <w:p w14:paraId="2E57BF57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7. ПТС 02271.00079 Типовой технологический процесс химической пассивации меди и медных сплавов</w:t>
            </w:r>
          </w:p>
          <w:p w14:paraId="775446E4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8. ПТС 02271.00084 Типовой технологический процесс химической пассивации высоколегированных сталей</w:t>
            </w:r>
          </w:p>
          <w:p w14:paraId="7730944F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9. ПТС 02271.00085 Типовой технологический процесс никелирования меди и медных сплавов</w:t>
            </w:r>
          </w:p>
          <w:p w14:paraId="1DB681BA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10. ПТС 02271.00086 Типовой технологический процесс блестящего никелирования меди и медных сплавов</w:t>
            </w:r>
          </w:p>
          <w:p w14:paraId="7D9B8D1D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11. ПТС 02271.00087 Типовой технологический процесс цинкования</w:t>
            </w:r>
          </w:p>
          <w:p w14:paraId="53819BDA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12. ПТС 02271.00090 Типовой технологический процесс </w:t>
            </w:r>
            <w:proofErr w:type="spellStart"/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кадмирования</w:t>
            </w:r>
            <w:proofErr w:type="spellEnd"/>
          </w:p>
          <w:p w14:paraId="2E44DFE0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13. ПТС 02271.00097 Типовой технологический процесс анодирования алюминиевых сплавов.</w:t>
            </w:r>
          </w:p>
          <w:p w14:paraId="234D5A83" w14:textId="77777777" w:rsidR="0059757C" w:rsidRP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>14. ПТС 02250.00195 Типовой технологический процесс термической обработке</w:t>
            </w:r>
          </w:p>
          <w:p w14:paraId="5506288E" w14:textId="77777777" w:rsidR="0059757C" w:rsidRDefault="0059757C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9757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15. ПТС 02280.00196 Типовой технологический процесс пайки </w:t>
            </w:r>
          </w:p>
          <w:p w14:paraId="7B9D70FA" w14:textId="0CB9F55A" w:rsidR="000C76B8" w:rsidRPr="000C76B8" w:rsidRDefault="000C76B8" w:rsidP="0059757C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Для особо ответственных процессов используется следующее технологическое оборудование:</w:t>
            </w:r>
          </w:p>
          <w:p w14:paraId="62042E1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сварка полуавтоматом в среде защитных газов:</w:t>
            </w:r>
          </w:p>
          <w:p w14:paraId="556816C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TIG 250 Р (Е102) 15068101/2016</w:t>
            </w:r>
          </w:p>
          <w:p w14:paraId="153E602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15030234/2016</w:t>
            </w:r>
          </w:p>
          <w:p w14:paraId="14FC8BA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Инверторный сварочный аппарат Сварог MIG 2500 (J92) 17031315/2017</w:t>
            </w:r>
          </w:p>
          <w:p w14:paraId="3786F97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литье пластмассовых деталей:</w:t>
            </w:r>
          </w:p>
          <w:p w14:paraId="501DE62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2612894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302879D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Инжекционная машина для литья пластика UN160SK № S0160А0176/2018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S0160А0176/2018</w:t>
            </w:r>
          </w:p>
          <w:p w14:paraId="1BD66D1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литье деталей из ПВХ материалов:</w:t>
            </w:r>
          </w:p>
          <w:p w14:paraId="0C24ED1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Станок инжекционного формирования BL-160ЕК №К010-1520/2015</w:t>
            </w:r>
          </w:p>
          <w:p w14:paraId="7FA8795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7D443E0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Инжекционная машина для литья пластика UN160SK № S0160А0176/2018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 xml:space="preserve"> S0160А0176/2018</w:t>
            </w:r>
          </w:p>
          <w:p w14:paraId="3E0D2FC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- прессования деталей из РТИ м силикона:</w:t>
            </w:r>
          </w:p>
          <w:p w14:paraId="1AEF6C1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термопластавтомат ТА-800S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63934/2016</w:t>
            </w:r>
          </w:p>
          <w:p w14:paraId="6E11A28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нанесение порошкового полимерного покрытия:</w:t>
            </w:r>
          </w:p>
          <w:p w14:paraId="3595643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Установка нанесения порошковых покрытий УНП 1/3000-РТ 2013</w:t>
            </w:r>
          </w:p>
          <w:p w14:paraId="3F329B5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Печь формирования порошковых  покрытий ПФП-Т-250 2013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137D96F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ТВЧ сварка:</w:t>
            </w:r>
          </w:p>
          <w:p w14:paraId="54157D7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Станок ТВЧ PWN-4000FA.CE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1311108/2013</w:t>
            </w:r>
          </w:p>
          <w:p w14:paraId="577A074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Станок ТВЧ DXTD15-2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  <w:t>4812/2019</w:t>
            </w:r>
          </w:p>
          <w:p w14:paraId="7F75331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нанесение порошкового полимерного покрытия, химическая пассивации меди и медных сплавов, химическая пассивации высоколегированных сталей, никелирование меди и медных сплавов, блестящего никелирования меди и медных сплавов, технологический процесс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цинкования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кадмирование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, анодирование алюминиевых сплавов:</w:t>
            </w:r>
          </w:p>
          <w:p w14:paraId="4E35B11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Линия никелирования 2019 № 892/2015</w:t>
            </w:r>
          </w:p>
          <w:p w14:paraId="7CD811A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Линия цинкования 2019</w:t>
            </w:r>
          </w:p>
          <w:p w14:paraId="082B14E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Линия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анадирования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200-2019</w:t>
            </w:r>
          </w:p>
          <w:p w14:paraId="77CCDF5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требования к квалификации персонала прописаны в должностных инструкциях;</w:t>
            </w:r>
          </w:p>
          <w:p w14:paraId="09A00FA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нормативная и технологическая документация,  содержащие порядок проведения работ и необходимые параметры особо ответственных процессов указаны в типовых  технологических процессах:</w:t>
            </w:r>
          </w:p>
          <w:p w14:paraId="5C8447D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02290.00001 Типовой технологический процесс сварки полуавтоматом в среде защитных газов</w:t>
            </w:r>
          </w:p>
          <w:p w14:paraId="59C5C1D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02260.00006 Типовой технологический процесс литья пластмассовых деталей</w:t>
            </w:r>
          </w:p>
          <w:p w14:paraId="12AA968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ПТС 02260.00007 Типовой технологический процесс литья деталей из ПВХ материалов </w:t>
            </w:r>
          </w:p>
          <w:p w14:paraId="355C58D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02260.00008 Типовой технологический процесс прессования деталей из РТИ м силикона</w:t>
            </w:r>
          </w:p>
          <w:p w14:paraId="32C9B7C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02290.00018 Типовой технологический процесс ТВЧ сварки</w:t>
            </w:r>
          </w:p>
          <w:p w14:paraId="7F9C2E8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02271.00098 Типовой технологический процесс нанесение порошкового полимерного покрытия</w:t>
            </w:r>
          </w:p>
          <w:p w14:paraId="25B2A83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02271.00079 Типовой технологический процесс химической пассивации меди и медных сплавов</w:t>
            </w:r>
          </w:p>
          <w:p w14:paraId="51EC53D2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02271.00084 Типовой технологический процесс химической пассивации высоколегированных сталей</w:t>
            </w:r>
          </w:p>
          <w:p w14:paraId="7258733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02271.00085 Типовой технологический процесс никелирования меди и медных сплавов</w:t>
            </w:r>
          </w:p>
          <w:p w14:paraId="4648A2E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02271.00086 Типовой технологический процесс блестящего никелирования меди и медных сплавов</w:t>
            </w:r>
          </w:p>
          <w:p w14:paraId="6B9D577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02271.00087 Типовой технологический процесс цинкования</w:t>
            </w:r>
          </w:p>
          <w:p w14:paraId="0E32811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 ПТС 02271.00090 Типовой технологический процесс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кадмирования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  <w:p w14:paraId="428F6D6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ПТС 02271.00097 Типовой технологический процесс анодирования алюминиевых сплавов</w:t>
            </w:r>
          </w:p>
          <w:p w14:paraId="1363FF27" w14:textId="1A7858DE" w:rsidR="00D90A9C" w:rsidRPr="00BC39FB" w:rsidRDefault="006C52AC" w:rsidP="000C76B8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Во время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ru-RU"/>
              </w:rPr>
              <w:t>ресертификационного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аудита было выявлено несоответствие: </w:t>
            </w:r>
            <w:r w:rsidRPr="006C52AC">
              <w:rPr>
                <w:rFonts w:ascii="Times New Roman" w:hAnsi="Times New Roman"/>
                <w:sz w:val="24"/>
                <w:szCs w:val="24"/>
                <w:lang w:val="ru-RU"/>
              </w:rPr>
              <w:t>Представленный Перечень специальных характеристик продукции, утв. 17.01.2022г. не содержит все характеристики продукции, влияющие на безопасность, соответствие установленным требованиям и функциональную пригодность продукции.</w:t>
            </w:r>
          </w:p>
        </w:tc>
      </w:tr>
      <w:tr w:rsidR="00A87179" w:rsidRPr="00BC39FB" w14:paraId="09F393C2" w14:textId="77777777" w:rsidTr="00BC39FB">
        <w:trPr>
          <w:trHeight w:val="20"/>
          <w:jc w:val="center"/>
        </w:trPr>
        <w:tc>
          <w:tcPr>
            <w:tcW w:w="2405" w:type="dxa"/>
            <w:vAlign w:val="center"/>
          </w:tcPr>
          <w:p w14:paraId="00A33219" w14:textId="77777777" w:rsidR="00A87179" w:rsidRPr="00BC39FB" w:rsidRDefault="00A87179" w:rsidP="00D844CA">
            <w:pPr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Приемочный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контроль</w:t>
            </w:r>
            <w:r w:rsidRPr="00BC39FB">
              <w:rPr>
                <w:rFonts w:ascii="Times New Roman" w:hAnsi="Times New Roman"/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</w:t>
            </w:r>
            <w:r w:rsid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периодические</w:t>
            </w:r>
            <w:r w:rsidR="00D844CA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BC39F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испытания</w:t>
            </w:r>
          </w:p>
        </w:tc>
        <w:tc>
          <w:tcPr>
            <w:tcW w:w="7165" w:type="dxa"/>
            <w:vAlign w:val="center"/>
          </w:tcPr>
          <w:p w14:paraId="0FC5A04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Требования к проведению приемочного контроля и периодических испытаний установлены:</w:t>
            </w: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ab/>
            </w:r>
          </w:p>
          <w:p w14:paraId="2BA3A528" w14:textId="77777777" w:rsid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Аппарат дыхательный со сжатым воздухом для пожарных ПТС «Профи», в т.ч. его модификации: ПТС Профи-М, ПТС Профи-МП (и его исполнения), ПТС «Базис» по ТУ 32.99.11-018-38996367-2020 (ТУ 2568-018-38996367-2002) с изменением 31 (И-978) от 31.08.2020 г </w:t>
            </w:r>
          </w:p>
          <w:p w14:paraId="17742884" w14:textId="77777777" w:rsidR="006C52AC" w:rsidRPr="000C76B8" w:rsidRDefault="006C52AC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003C63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6BD6E8A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3.1.6  в объеме и последовательности указанной в таблице 7 ТУ 32.99.11-018-38996367-2020 (ТУ 2568-018-38996367-2002)</w:t>
            </w:r>
          </w:p>
          <w:p w14:paraId="2EA9372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3.2.5  в объеме, приведенном в таблице 8 ТУ 32.99.11-018-38996367-2020 (ТУ 2568-018-38996367-2002)</w:t>
            </w:r>
          </w:p>
          <w:p w14:paraId="2CB581D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Мобильная баллонная система подачи сжатого воздуха «Модуль» и ее модификации по ТУ 25.91.1-021-38996367-20 (ТУ 1410-021-38996367-02) с изменением 10 (И-218) от 08.04.2022 г</w:t>
            </w:r>
          </w:p>
          <w:p w14:paraId="4A4341E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11439C6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3.1.1  в объеме, приведенном в таблице 5 ТУ 25.91.1-021-38996367-20 (ТУ 1410-021-38996367-02)</w:t>
            </w:r>
          </w:p>
          <w:p w14:paraId="69D4B7D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3.2.4  в объеме, приведенном в таблице 6 ТУ 25.91.1-021-38996367-20 (ТУ 1410-021-38996367-02)</w:t>
            </w:r>
          </w:p>
          <w:p w14:paraId="209DC6C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Шланговый дыхательный аппарат со сжатым воздухом ПТС «Резерв» по ТУ 32.99.11-022-38996367-2020 (ТУ 2568-022-38996367-02) с изменением 7 (И-326) от 09.12.2022 г.</w:t>
            </w:r>
          </w:p>
          <w:p w14:paraId="5FE00DB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317C347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3.1.1  в объеме, приведенном в таблице 6 32.99.11-022-38996367-2020 (ТУ 2568-022-38996367-02)</w:t>
            </w:r>
          </w:p>
          <w:p w14:paraId="04F5E8D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3.2.4  в объеме, приведенном в таблице 7 32.99.11-022-38996367-2020 (ТУ 2568-022-38996367-02)</w:t>
            </w:r>
          </w:p>
          <w:p w14:paraId="68F3372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Система контроля дыхательных аппаратов СКАД-1 по ТУ 26.51.52-017-46840277-2020 (ТУ 4212-017-46840277-2001) с изменением 15 (И-279) от 31.08.2022 г.</w:t>
            </w:r>
          </w:p>
          <w:p w14:paraId="5596ECD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1A07E31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 ГУГПС   МЧС России, ФГУ ВНИИПО МЧС России</w:t>
            </w:r>
          </w:p>
          <w:p w14:paraId="3BA0E3E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3.1.6  в объеме, приведенном в таблице 2 ТУ 26.51.52-017-46840277-2020 (ТУ 4212-017-46840277-2001)</w:t>
            </w:r>
          </w:p>
          <w:p w14:paraId="2653948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3.2.5 в объеме, приведенном в таблице 3 ТУ 26.51.52-017-46840277-2001</w:t>
            </w:r>
          </w:p>
          <w:p w14:paraId="6F7675D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Прибор для проверки качества сжатого воздуха ПТС «Тест-Комплект» (в т.ч. его модификации -4, -5) по ТУ 33.20.53-029-38996367-04 (ТУ 4215-029-38996367-04) с изменением 12 (И-101)</w:t>
            </w:r>
          </w:p>
          <w:p w14:paraId="2E9438D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0755415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 ГУГПС   МЧС России, ФГУ ВНИИПО МЧС России</w:t>
            </w:r>
          </w:p>
          <w:p w14:paraId="6CB840A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8.2.6 в объеме, приведенном в таблице 2 ТУ 33.20.53-029-38996367-04 (ТУ 4215-029-38996367-04)</w:t>
            </w:r>
          </w:p>
          <w:p w14:paraId="7396352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8.3.5 в объеме, приведенном в таблице 3 ТУ 33.20.53-029-38996367-04 (ТУ 4215-029-38996367-04)</w:t>
            </w:r>
          </w:p>
          <w:p w14:paraId="64818F8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Установка для гидравлических испытаний баллонов ПТС «Циклон-450» и его исполнения по ТУ 4212-102-38996367-2011 с изменением 3 (И-836) от 18.10.2019 г.</w:t>
            </w:r>
          </w:p>
          <w:p w14:paraId="596B113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7B80648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3.3.1  в объеме, приведенном в таблице 5 ТУ 4212-102-38996367-2011</w:t>
            </w:r>
          </w:p>
          <w:p w14:paraId="079CE74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3.4.3  в объеме, приведенном в таблице 6 ТУ 4212-102-38996367-2011</w:t>
            </w:r>
          </w:p>
          <w:p w14:paraId="2960979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Установки компрессорные высокого давления ПТС «Вектор» (в т.ч. ПТС «Вектор»-105, - 120, -265, -330) и их исполнения по  ТУ 28.13.28-084-38996367-2018 с изменением 8 (И-267) от 20.09.2022 г</w:t>
            </w:r>
          </w:p>
          <w:p w14:paraId="79A4095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2507431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ГУГПС   МЧС России, ФГУ ВНИИПО МЧС России</w:t>
            </w:r>
          </w:p>
          <w:p w14:paraId="22A6C11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3.1.2.1 в объеме, приведенном в таблице 4 ТУ 28.13.28-084-38996367-2018</w:t>
            </w:r>
          </w:p>
          <w:p w14:paraId="724B9953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3.2.4 в объеме, приведенном в таблице 5 ТУ 28.13.28-084-38996367-2018</w:t>
            </w:r>
          </w:p>
          <w:p w14:paraId="594607E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общего назначения со сжатым воздухом «Экстремал» по ТУ 32.99.11-061-38996367-2021 (ТУ 2568-061-38996367-04) с изменением 5 (И-117) от 09.08.2021 г</w:t>
            </w:r>
          </w:p>
          <w:p w14:paraId="6EAA016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0B04E07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УОП   МЧС России, ФГУ ВНИИПО МЧС России</w:t>
            </w:r>
          </w:p>
          <w:p w14:paraId="55247F2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3.1.2 в объеме, приведенном в таблице 4 ТУ 32.99.11-061-38996367-2021 (ТУ 2568-061-38996367-04)</w:t>
            </w:r>
          </w:p>
          <w:p w14:paraId="742F35B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3.2.4 в объеме, приведенном в таблице 5 ТУ 32.99.11-061-38996367-2021 (ТУ 2568-061-38996367-04)</w:t>
            </w:r>
          </w:p>
          <w:p w14:paraId="522D7870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Самоспасатель изолирующий специального назначения со сжатым воздухом «Экстремал-про» и его исполнения по ТУ 32.99.11-045-38996367-2021 (ТУ 2568-045-38996367-04) с изменением 7 (И-259) от 04.08.2022 г.</w:t>
            </w:r>
          </w:p>
          <w:p w14:paraId="3572465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17595ACD" w14:textId="77777777" w:rsidR="006C52AC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Согласовано         - УОП   МЧС России, ФГУ ВНИИПО </w:t>
            </w:r>
          </w:p>
          <w:p w14:paraId="7C024A47" w14:textId="7C34F9A0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МЧС России</w:t>
            </w:r>
          </w:p>
          <w:p w14:paraId="5E8F83A8" w14:textId="77777777" w:rsidR="006C52AC" w:rsidRDefault="006C52AC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EE88697" w14:textId="59FD1EB2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Приемо-сдаточные испытания проводятся в соответствии с п. 3.1.2 в объеме, приведенном в таблице </w:t>
            </w:r>
            <w:proofErr w:type="gram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3  ТУ</w:t>
            </w:r>
            <w:proofErr w:type="gram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32.99.11-045-38996367-2021 (ТУ 2568-045-38996367-04)</w:t>
            </w:r>
          </w:p>
          <w:p w14:paraId="3980585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3.2.1 в объеме, приведенном в таблице 4 ТУ 32.99.11-045-38996367-2021 (ТУ 2568-045-38996367-04)</w:t>
            </w:r>
          </w:p>
          <w:p w14:paraId="0BCA342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- Боевая одежда пожарного БОП-1 и ее модификации (в т.ч. БОП-I-C-50-A, БОП-I-C-50-Б, БОП-I-СПАС и ее модификации) по ТУ 8570-004-46840277-00 с изменением 9 (И-202) от 20.06.2022 г.</w:t>
            </w:r>
          </w:p>
          <w:p w14:paraId="673FDCF6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ООО «ПОЖТЕХСЕРВИС»  (АО «ПТС»)</w:t>
            </w:r>
          </w:p>
          <w:p w14:paraId="180CC1E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Согласовано  - Главного управления государственной противопожарной службы МВД России,  ВНИИПО   МВД  России                                                                                                      </w:t>
            </w:r>
          </w:p>
          <w:p w14:paraId="3C7884E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2.3.2 в объёме, указанном в таблице 10 ТУ 8570-004-46840277-00</w:t>
            </w:r>
          </w:p>
          <w:p w14:paraId="768F69A8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п.1.3.1, показатели  1-4,7,8 таблицы 4 и п.3.6  ТУ 8570-004-46840277-00</w:t>
            </w:r>
          </w:p>
          <w:p w14:paraId="76D546C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Комплект специальной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теплоотражательной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защитной одежды пожарных (ТОК-200-25-П/Т) по ТУ 8570-007-46840277-00 (СЗО ПТВ полутяжелого типа), в т.ч. его модификация ПТС «Газовик-Пламя» с изменением 7 (И-250) 28.06.2022 г.</w:t>
            </w:r>
          </w:p>
          <w:p w14:paraId="6F08CD4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ООО «ПОЖТЕХСЕРВИС»  (АО «ПТС»)</w:t>
            </w:r>
          </w:p>
          <w:p w14:paraId="3FB720C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Согласовано   -  Главного управления государственной противопожарной службы МВД России,  ВНИИПО   МВД  России   </w:t>
            </w:r>
          </w:p>
          <w:p w14:paraId="6F71A7B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Приемо-сдаточные испытания проводятся в соответствии с п. 2.3 ТУ 8570-007-46840277-00   </w:t>
            </w:r>
          </w:p>
          <w:p w14:paraId="763B27FC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Периодические испытания проводятся в соответствии с п. 2.4. ТУ 8570-007-46840277-00   </w:t>
            </w:r>
          </w:p>
          <w:p w14:paraId="5679E3F5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Термоагрессивостойкий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костюм из специальных полимерных материалов ТАСК (в т.ч. накидки защитные с иллюминатором и отсеком для баллона ДАСВ «ТАСК»-М, -МТ) по ТУ 8570-025-46840277-2003 с изменением 8 (И-276) от 27.06.2022 г.</w:t>
            </w:r>
          </w:p>
          <w:p w14:paraId="1D2B201F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ООО «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Пожтехсервис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» (АО «ПТС»)</w:t>
            </w:r>
          </w:p>
          <w:p w14:paraId="1A7C113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ГУГПС   МЧС России, ФГУ ВНИИПО МЧС России</w:t>
            </w:r>
          </w:p>
          <w:p w14:paraId="24AE320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 2.1.1 в объеме, указанном в таблице 9 ТУ 8570-025-46840277-2003</w:t>
            </w:r>
          </w:p>
          <w:p w14:paraId="49C2A48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2.1.2 по показателям, указанным в таблице 10 ТУ 8570-025-46840277-2003</w:t>
            </w:r>
          </w:p>
          <w:p w14:paraId="4B2E319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Облегченный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агрессивостойкий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комплект «Пульсар» и его модификации (в т.ч. ПТС «Пульсар-Универсал») по ТУ 8570-052-38996367-2011 с изменением 2 (И-315) от 19.12.2022 г.</w:t>
            </w:r>
          </w:p>
          <w:p w14:paraId="463185A9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Разработчик ТУ   -  АО «ПТС»</w:t>
            </w:r>
          </w:p>
          <w:p w14:paraId="74E17E61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 ФГУ ВНИИПО МЧС России, ООО "НИИЭМИ", ЗАО ЦАСФ</w:t>
            </w:r>
          </w:p>
          <w:p w14:paraId="09BA5537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Приемо-сдаточные испытания проводятся в соответствии с п. 2.1.1 в объеме, указанном в таблице 6 ТУ 8570-052-38996367-2011</w:t>
            </w:r>
          </w:p>
          <w:p w14:paraId="4C63C9C4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Периодические испытания проводятся в соответствии с п. 2.1.2 в объеме, указанном таблице 7 ТУ 8570-052-38996367-2011</w:t>
            </w:r>
          </w:p>
          <w:p w14:paraId="2B40332E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Учебно-тренировочный комплекс. </w:t>
            </w:r>
            <w:proofErr w:type="spellStart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Теплодымокамера</w:t>
            </w:r>
            <w:proofErr w:type="spellEnd"/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ПТС «ГРОТ» и его модификации по ТУ 8072-038-38996367-04 с изменением 3 (И-545) от 24.05.2016 г.</w:t>
            </w:r>
          </w:p>
          <w:p w14:paraId="58F8306B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Разработчик ТУ   -  ООО «ПТО-ПТС» </w:t>
            </w:r>
          </w:p>
          <w:p w14:paraId="4466685D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Согласовано         -  ФГУ ВНИИПО МЧС России</w:t>
            </w:r>
          </w:p>
          <w:p w14:paraId="27BE9C6A" w14:textId="77777777" w:rsidR="000C76B8" w:rsidRPr="000C76B8" w:rsidRDefault="000C76B8" w:rsidP="000C76B8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Приемо-сдаточные испытания проводятся в соответствии с п. 3.2 </w:t>
            </w:r>
          </w:p>
          <w:p w14:paraId="5683662C" w14:textId="77777777" w:rsidR="00D90A9C" w:rsidRPr="00BC39FB" w:rsidRDefault="000C76B8" w:rsidP="000C76B8">
            <w:pPr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0C76B8">
              <w:rPr>
                <w:rFonts w:ascii="Times New Roman" w:hAnsi="Times New Roman"/>
                <w:sz w:val="24"/>
                <w:szCs w:val="24"/>
                <w:lang w:val="ru-RU"/>
              </w:rPr>
              <w:t>в объеме, указанном в таблице 4 ТУ 8072-038-38996367-04</w:t>
            </w:r>
          </w:p>
        </w:tc>
      </w:tr>
    </w:tbl>
    <w:p w14:paraId="607830EC" w14:textId="77777777" w:rsidR="00A87179" w:rsidRDefault="00A87179" w:rsidP="00C60952">
      <w:pPr>
        <w:widowControl w:val="0"/>
        <w:autoSpaceDE w:val="0"/>
        <w:autoSpaceDN w:val="0"/>
        <w:rPr>
          <w:rFonts w:cs="Times New Roman"/>
        </w:rPr>
      </w:pPr>
    </w:p>
    <w:p w14:paraId="4BFB83BA" w14:textId="77777777" w:rsidR="006C52AC" w:rsidRDefault="006C52AC" w:rsidP="00C60952">
      <w:pPr>
        <w:widowControl w:val="0"/>
        <w:autoSpaceDE w:val="0"/>
        <w:autoSpaceDN w:val="0"/>
        <w:rPr>
          <w:rFonts w:cs="Times New Roman"/>
        </w:rPr>
      </w:pPr>
    </w:p>
    <w:p w14:paraId="7DF9B774" w14:textId="77777777" w:rsidR="00A87179" w:rsidRPr="00BC39FB" w:rsidRDefault="00A87179" w:rsidP="00BC39FB">
      <w:pPr>
        <w:jc w:val="center"/>
        <w:rPr>
          <w:b/>
          <w:sz w:val="28"/>
          <w:szCs w:val="28"/>
        </w:rPr>
      </w:pPr>
      <w:bookmarkStart w:id="0" w:name="_Hlk166719262"/>
      <w:r w:rsidRPr="00BC39FB">
        <w:rPr>
          <w:b/>
          <w:sz w:val="28"/>
          <w:szCs w:val="28"/>
        </w:rPr>
        <w:t>Области особого внимания</w:t>
      </w:r>
    </w:p>
    <w:bookmarkEnd w:id="0"/>
    <w:p w14:paraId="794B7DF0" w14:textId="77777777" w:rsidR="008F04D0" w:rsidRDefault="008F04D0" w:rsidP="00C60952">
      <w:pPr>
        <w:widowControl w:val="0"/>
        <w:jc w:val="both"/>
        <w:rPr>
          <w:rFonts w:cs="Times New Roman"/>
          <w:iCs/>
        </w:rPr>
      </w:pPr>
    </w:p>
    <w:p w14:paraId="6FFFE8A8" w14:textId="1FC6D2C8" w:rsidR="00A87179" w:rsidRPr="0059757C" w:rsidRDefault="008F04D0" w:rsidP="008F04D0">
      <w:pPr>
        <w:widowControl w:val="0"/>
        <w:jc w:val="both"/>
        <w:rPr>
          <w:rFonts w:cs="Times New Roman"/>
          <w:iCs/>
        </w:rPr>
      </w:pPr>
      <w:r>
        <w:rPr>
          <w:rFonts w:cs="Times New Roman"/>
          <w:iCs/>
        </w:rPr>
        <w:t>В</w:t>
      </w:r>
      <w:r w:rsidR="00A87179" w:rsidRPr="0059757C">
        <w:rPr>
          <w:rFonts w:cs="Times New Roman"/>
          <w:iCs/>
          <w:spacing w:val="1"/>
        </w:rPr>
        <w:t xml:space="preserve"> </w:t>
      </w:r>
      <w:r w:rsidR="00A87179" w:rsidRPr="0059757C">
        <w:rPr>
          <w:rFonts w:cs="Times New Roman"/>
          <w:iCs/>
        </w:rPr>
        <w:t>процессе</w:t>
      </w:r>
      <w:r w:rsidR="00A87179" w:rsidRPr="0059757C">
        <w:rPr>
          <w:rFonts w:cs="Times New Roman"/>
          <w:iCs/>
          <w:spacing w:val="1"/>
        </w:rPr>
        <w:t xml:space="preserve"> </w:t>
      </w:r>
      <w:r w:rsidR="00A87179" w:rsidRPr="0059757C">
        <w:rPr>
          <w:rFonts w:cs="Times New Roman"/>
          <w:iCs/>
        </w:rPr>
        <w:t>анализа</w:t>
      </w:r>
      <w:r w:rsidR="00A87179" w:rsidRPr="0059757C">
        <w:rPr>
          <w:rFonts w:cs="Times New Roman"/>
          <w:iCs/>
          <w:spacing w:val="1"/>
        </w:rPr>
        <w:t xml:space="preserve"> </w:t>
      </w:r>
      <w:r w:rsidR="00A87179" w:rsidRPr="0059757C">
        <w:rPr>
          <w:rFonts w:cs="Times New Roman"/>
          <w:iCs/>
        </w:rPr>
        <w:t>СМК</w:t>
      </w:r>
      <w:r w:rsidR="00A87179" w:rsidRPr="0059757C">
        <w:rPr>
          <w:rFonts w:cs="Times New Roman"/>
          <w:iCs/>
          <w:spacing w:val="1"/>
        </w:rPr>
        <w:t xml:space="preserve"> </w:t>
      </w:r>
      <w:r w:rsidR="00A87179" w:rsidRPr="0059757C">
        <w:rPr>
          <w:rFonts w:cs="Times New Roman"/>
          <w:iCs/>
        </w:rPr>
        <w:t>установлено,</w:t>
      </w:r>
      <w:r w:rsidR="00A87179" w:rsidRPr="0059757C">
        <w:rPr>
          <w:rFonts w:cs="Times New Roman"/>
          <w:iCs/>
          <w:spacing w:val="1"/>
        </w:rPr>
        <w:t xml:space="preserve"> </w:t>
      </w:r>
      <w:r w:rsidR="00A87179" w:rsidRPr="0059757C">
        <w:rPr>
          <w:rFonts w:cs="Times New Roman"/>
          <w:iCs/>
        </w:rPr>
        <w:t>что</w:t>
      </w:r>
      <w:r w:rsidR="00A87179" w:rsidRPr="0059757C">
        <w:rPr>
          <w:rFonts w:cs="Times New Roman"/>
          <w:iCs/>
          <w:spacing w:val="1"/>
        </w:rPr>
        <w:t xml:space="preserve"> </w:t>
      </w:r>
      <w:r>
        <w:rPr>
          <w:rFonts w:cs="Times New Roman"/>
          <w:iCs/>
          <w:spacing w:val="1"/>
        </w:rPr>
        <w:t>в связи с отсутствием возможности использования импортных комплектующих и применени</w:t>
      </w:r>
      <w:r w:rsidR="006C52AC">
        <w:rPr>
          <w:rFonts w:cs="Times New Roman"/>
          <w:iCs/>
          <w:spacing w:val="1"/>
        </w:rPr>
        <w:t>я</w:t>
      </w:r>
      <w:r>
        <w:rPr>
          <w:rFonts w:cs="Times New Roman"/>
          <w:iCs/>
          <w:spacing w:val="1"/>
        </w:rPr>
        <w:t xml:space="preserve"> аналогов китайских производителей выросло </w:t>
      </w:r>
      <w:r w:rsidR="00A87179" w:rsidRPr="0059757C">
        <w:rPr>
          <w:rFonts w:cs="Times New Roman"/>
          <w:iCs/>
        </w:rPr>
        <w:t>количество</w:t>
      </w:r>
      <w:r w:rsidR="00A87179" w:rsidRPr="0059757C">
        <w:rPr>
          <w:rFonts w:cs="Times New Roman"/>
          <w:iCs/>
          <w:spacing w:val="-14"/>
        </w:rPr>
        <w:t xml:space="preserve"> </w:t>
      </w:r>
      <w:r w:rsidR="00A87179" w:rsidRPr="0059757C">
        <w:rPr>
          <w:rFonts w:cs="Times New Roman"/>
          <w:iCs/>
        </w:rPr>
        <w:t>брака</w:t>
      </w:r>
      <w:r w:rsidR="00A87179" w:rsidRPr="0059757C">
        <w:rPr>
          <w:rFonts w:cs="Times New Roman"/>
          <w:iCs/>
          <w:spacing w:val="-14"/>
        </w:rPr>
        <w:t xml:space="preserve"> </w:t>
      </w:r>
      <w:r>
        <w:rPr>
          <w:rFonts w:cs="Times New Roman"/>
          <w:iCs/>
          <w:spacing w:val="-14"/>
        </w:rPr>
        <w:t>комплектующих, выявленного на этапе входного контроля.  Из за длительных сроков поставок комплектующих китайских производителей необходимо осуществлять закупку с запасом минимум 10 -20 %.</w:t>
      </w:r>
    </w:p>
    <w:p w14:paraId="478D571D" w14:textId="77777777" w:rsidR="00DC2432" w:rsidRDefault="00DC2432" w:rsidP="00DC2432">
      <w:pPr>
        <w:widowControl w:val="0"/>
        <w:rPr>
          <w:lang w:eastAsia="ru-RU"/>
        </w:rPr>
      </w:pPr>
    </w:p>
    <w:p w14:paraId="1453C489" w14:textId="77777777" w:rsidR="00FA5B88" w:rsidRDefault="00FA5B88" w:rsidP="00DC2432">
      <w:pPr>
        <w:widowControl w:val="0"/>
        <w:rPr>
          <w:lang w:eastAsia="ru-RU"/>
        </w:rPr>
      </w:pPr>
    </w:p>
    <w:p w14:paraId="6CA77CCE" w14:textId="77777777" w:rsidR="00FA5B88" w:rsidRPr="0072696E" w:rsidRDefault="00FA5B88" w:rsidP="00DC2432">
      <w:pPr>
        <w:widowControl w:val="0"/>
        <w:rPr>
          <w:lang w:eastAsia="ru-RU"/>
        </w:rPr>
      </w:pPr>
    </w:p>
    <w:tbl>
      <w:tblPr>
        <w:tblW w:w="4488" w:type="pct"/>
        <w:tblLook w:val="01E0" w:firstRow="1" w:lastRow="1" w:firstColumn="1" w:lastColumn="1" w:noHBand="0" w:noVBand="0"/>
      </w:tblPr>
      <w:tblGrid>
        <w:gridCol w:w="4228"/>
        <w:gridCol w:w="222"/>
        <w:gridCol w:w="1877"/>
        <w:gridCol w:w="246"/>
        <w:gridCol w:w="341"/>
        <w:gridCol w:w="1737"/>
      </w:tblGrid>
      <w:tr w:rsidR="00DC2432" w:rsidRPr="0072696E" w14:paraId="09E96C23" w14:textId="77777777" w:rsidTr="00DC2432">
        <w:tc>
          <w:tcPr>
            <w:tcW w:w="2458" w:type="pct"/>
          </w:tcPr>
          <w:p w14:paraId="706BDE26" w14:textId="77777777" w:rsidR="00DC2432" w:rsidRPr="0072696E" w:rsidRDefault="00DC2432" w:rsidP="00AA35EB">
            <w:pPr>
              <w:rPr>
                <w:rFonts w:eastAsia="Calibri"/>
              </w:rPr>
            </w:pPr>
            <w:r>
              <w:rPr>
                <w:rFonts w:eastAsia="Calibri"/>
              </w:rPr>
              <w:t>Руководитель экспертной группы</w:t>
            </w:r>
          </w:p>
        </w:tc>
        <w:tc>
          <w:tcPr>
            <w:tcW w:w="129" w:type="pct"/>
          </w:tcPr>
          <w:p w14:paraId="7536469F" w14:textId="77777777" w:rsidR="00DC2432" w:rsidRPr="0072696E" w:rsidRDefault="00DC2432" w:rsidP="00AA35EB">
            <w:pPr>
              <w:rPr>
                <w:rFonts w:eastAsia="Calibri"/>
              </w:rPr>
            </w:pPr>
          </w:p>
        </w:tc>
        <w:tc>
          <w:tcPr>
            <w:tcW w:w="1112" w:type="pct"/>
            <w:tcBorders>
              <w:bottom w:val="single" w:sz="4" w:space="0" w:color="auto"/>
            </w:tcBorders>
            <w:vAlign w:val="bottom"/>
          </w:tcPr>
          <w:p w14:paraId="3E40347A" w14:textId="3711118A" w:rsidR="00DC2432" w:rsidRPr="0072696E" w:rsidRDefault="0059757C" w:rsidP="00AA35EB">
            <w:pPr>
              <w:rPr>
                <w:rFonts w:eastAsia="Calibri"/>
              </w:rPr>
            </w:pPr>
            <w:r>
              <w:rPr>
                <w:rFonts w:eastAsia="Calibri"/>
              </w:rPr>
              <w:t>О.А. Сукорская</w:t>
            </w:r>
          </w:p>
        </w:tc>
        <w:tc>
          <w:tcPr>
            <w:tcW w:w="156" w:type="pct"/>
            <w:vAlign w:val="bottom"/>
          </w:tcPr>
          <w:p w14:paraId="402A09C2" w14:textId="77777777" w:rsidR="00DC2432" w:rsidRPr="0072696E" w:rsidRDefault="00DC2432" w:rsidP="00AA35EB">
            <w:pPr>
              <w:rPr>
                <w:rFonts w:eastAsia="Calibri"/>
              </w:rPr>
            </w:pPr>
          </w:p>
        </w:tc>
        <w:tc>
          <w:tcPr>
            <w:tcW w:w="211" w:type="pct"/>
            <w:vAlign w:val="bottom"/>
          </w:tcPr>
          <w:p w14:paraId="27C51E5C" w14:textId="77777777" w:rsidR="00DC2432" w:rsidRPr="0072696E" w:rsidRDefault="00DC2432" w:rsidP="00AA35EB">
            <w:pPr>
              <w:rPr>
                <w:rFonts w:eastAsia="Calibri"/>
              </w:rPr>
            </w:pPr>
          </w:p>
        </w:tc>
        <w:tc>
          <w:tcPr>
            <w:tcW w:w="934" w:type="pct"/>
            <w:tcBorders>
              <w:bottom w:val="single" w:sz="4" w:space="0" w:color="auto"/>
            </w:tcBorders>
            <w:vAlign w:val="bottom"/>
          </w:tcPr>
          <w:p w14:paraId="502A82D1" w14:textId="66F69F4B" w:rsidR="00DC2432" w:rsidRPr="0072696E" w:rsidRDefault="0059757C" w:rsidP="00AA35EB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15.04.2026</w:t>
            </w:r>
            <w:r w:rsidR="00507E4D" w:rsidRPr="00507E4D">
              <w:rPr>
                <w:rFonts w:eastAsia="Calibri"/>
                <w:highlight w:val="green"/>
              </w:rPr>
              <w:t>СВ8</w:t>
            </w:r>
          </w:p>
        </w:tc>
      </w:tr>
      <w:tr w:rsidR="00DC2432" w:rsidRPr="00081B1B" w14:paraId="62B16CF2" w14:textId="77777777" w:rsidTr="00DC2432">
        <w:tc>
          <w:tcPr>
            <w:tcW w:w="2458" w:type="pct"/>
          </w:tcPr>
          <w:p w14:paraId="5AE636E2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29" w:type="pct"/>
          </w:tcPr>
          <w:p w14:paraId="4CD45078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112" w:type="pct"/>
            <w:tcBorders>
              <w:top w:val="single" w:sz="4" w:space="0" w:color="auto"/>
            </w:tcBorders>
          </w:tcPr>
          <w:p w14:paraId="081FF9AB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56" w:type="pct"/>
          </w:tcPr>
          <w:p w14:paraId="4DB9C214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211" w:type="pct"/>
          </w:tcPr>
          <w:p w14:paraId="6A575281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33050584" w14:textId="77777777" w:rsidR="00DC2432" w:rsidRPr="00081B1B" w:rsidRDefault="00DC2432" w:rsidP="00AA35EB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дата</w:t>
            </w:r>
          </w:p>
        </w:tc>
      </w:tr>
    </w:tbl>
    <w:p w14:paraId="4BAD7181" w14:textId="77777777" w:rsidR="00B85D2D" w:rsidRDefault="00B85D2D" w:rsidP="00C60952">
      <w:pPr>
        <w:rPr>
          <w:rFonts w:cs="Times New Roman"/>
        </w:rPr>
      </w:pPr>
    </w:p>
    <w:tbl>
      <w:tblPr>
        <w:tblW w:w="4488" w:type="pct"/>
        <w:tblLook w:val="01E0" w:firstRow="1" w:lastRow="1" w:firstColumn="1" w:lastColumn="1" w:noHBand="0" w:noVBand="0"/>
      </w:tblPr>
      <w:tblGrid>
        <w:gridCol w:w="4228"/>
        <w:gridCol w:w="222"/>
        <w:gridCol w:w="1877"/>
        <w:gridCol w:w="246"/>
        <w:gridCol w:w="341"/>
        <w:gridCol w:w="1737"/>
      </w:tblGrid>
      <w:tr w:rsidR="0043250C" w:rsidRPr="0072696E" w14:paraId="49C439DD" w14:textId="77777777" w:rsidTr="00AA35EB">
        <w:tc>
          <w:tcPr>
            <w:tcW w:w="2458" w:type="pct"/>
          </w:tcPr>
          <w:p w14:paraId="57E849CA" w14:textId="77777777" w:rsidR="0043250C" w:rsidRPr="0072696E" w:rsidRDefault="0043250C" w:rsidP="00AA35EB">
            <w:pPr>
              <w:rPr>
                <w:rFonts w:eastAsia="Calibri"/>
              </w:rPr>
            </w:pPr>
            <w:r>
              <w:rPr>
                <w:rFonts w:eastAsia="Calibri"/>
              </w:rPr>
              <w:t>Руководитель органа по сертификации</w:t>
            </w:r>
          </w:p>
        </w:tc>
        <w:tc>
          <w:tcPr>
            <w:tcW w:w="129" w:type="pct"/>
          </w:tcPr>
          <w:p w14:paraId="0563A1C1" w14:textId="77777777" w:rsidR="0043250C" w:rsidRPr="0072696E" w:rsidRDefault="0043250C" w:rsidP="00AA35EB">
            <w:pPr>
              <w:rPr>
                <w:rFonts w:eastAsia="Calibri"/>
              </w:rPr>
            </w:pPr>
          </w:p>
        </w:tc>
        <w:tc>
          <w:tcPr>
            <w:tcW w:w="1112" w:type="pct"/>
            <w:tcBorders>
              <w:bottom w:val="single" w:sz="4" w:space="0" w:color="auto"/>
            </w:tcBorders>
            <w:vAlign w:val="bottom"/>
          </w:tcPr>
          <w:p w14:paraId="5A4114A5" w14:textId="46B3DCC9" w:rsidR="0043250C" w:rsidRPr="0072696E" w:rsidRDefault="0059757C" w:rsidP="00AA35EB">
            <w:pPr>
              <w:rPr>
                <w:rFonts w:eastAsia="Calibri"/>
              </w:rPr>
            </w:pPr>
            <w:r>
              <w:rPr>
                <w:rFonts w:eastAsia="Calibri"/>
              </w:rPr>
              <w:t>Б.Б. Говорков</w:t>
            </w:r>
          </w:p>
        </w:tc>
        <w:tc>
          <w:tcPr>
            <w:tcW w:w="156" w:type="pct"/>
            <w:vAlign w:val="bottom"/>
          </w:tcPr>
          <w:p w14:paraId="0DC1EC3D" w14:textId="77777777" w:rsidR="0043250C" w:rsidRPr="0072696E" w:rsidRDefault="0043250C" w:rsidP="00AA35EB">
            <w:pPr>
              <w:rPr>
                <w:rFonts w:eastAsia="Calibri"/>
              </w:rPr>
            </w:pPr>
          </w:p>
        </w:tc>
        <w:tc>
          <w:tcPr>
            <w:tcW w:w="211" w:type="pct"/>
            <w:vAlign w:val="bottom"/>
          </w:tcPr>
          <w:p w14:paraId="6390A205" w14:textId="77777777" w:rsidR="0043250C" w:rsidRPr="0072696E" w:rsidRDefault="0043250C" w:rsidP="00AA35EB">
            <w:pPr>
              <w:rPr>
                <w:rFonts w:eastAsia="Calibri"/>
              </w:rPr>
            </w:pPr>
          </w:p>
        </w:tc>
        <w:tc>
          <w:tcPr>
            <w:tcW w:w="934" w:type="pct"/>
            <w:tcBorders>
              <w:bottom w:val="single" w:sz="4" w:space="0" w:color="auto"/>
            </w:tcBorders>
            <w:vAlign w:val="bottom"/>
          </w:tcPr>
          <w:p w14:paraId="3EA48D0E" w14:textId="1CB1D53F" w:rsidR="0043250C" w:rsidRPr="0072696E" w:rsidRDefault="0059757C" w:rsidP="00AA35EB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15.04.2026</w:t>
            </w:r>
            <w:r w:rsidR="00507E4D" w:rsidRPr="00507E4D">
              <w:rPr>
                <w:rFonts w:eastAsia="Calibri"/>
                <w:highlight w:val="green"/>
              </w:rPr>
              <w:t>СВ9</w:t>
            </w:r>
            <w:bookmarkStart w:id="1" w:name="_GoBack"/>
            <w:bookmarkEnd w:id="1"/>
          </w:p>
        </w:tc>
      </w:tr>
      <w:tr w:rsidR="0043250C" w:rsidRPr="00081B1B" w14:paraId="65798E8B" w14:textId="77777777" w:rsidTr="00AA35EB">
        <w:tc>
          <w:tcPr>
            <w:tcW w:w="2458" w:type="pct"/>
          </w:tcPr>
          <w:p w14:paraId="07EC9CB8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29" w:type="pct"/>
          </w:tcPr>
          <w:p w14:paraId="1B44F29F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112" w:type="pct"/>
            <w:tcBorders>
              <w:top w:val="single" w:sz="4" w:space="0" w:color="auto"/>
            </w:tcBorders>
          </w:tcPr>
          <w:p w14:paraId="3F1C84F2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56" w:type="pct"/>
          </w:tcPr>
          <w:p w14:paraId="442500D2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211" w:type="pct"/>
          </w:tcPr>
          <w:p w14:paraId="5A9D4803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934" w:type="pct"/>
            <w:tcBorders>
              <w:top w:val="single" w:sz="4" w:space="0" w:color="auto"/>
            </w:tcBorders>
          </w:tcPr>
          <w:p w14:paraId="5EE07F1E" w14:textId="77777777" w:rsidR="0043250C" w:rsidRPr="00081B1B" w:rsidRDefault="0043250C" w:rsidP="00AA35EB">
            <w:pPr>
              <w:jc w:val="center"/>
              <w:rPr>
                <w:rFonts w:eastAsia="Calibri"/>
                <w:vertAlign w:val="superscript"/>
              </w:rPr>
            </w:pPr>
            <w:r w:rsidRPr="00081B1B">
              <w:rPr>
                <w:rFonts w:eastAsia="Calibri"/>
                <w:vertAlign w:val="superscript"/>
              </w:rPr>
              <w:t>дата</w:t>
            </w:r>
          </w:p>
        </w:tc>
      </w:tr>
    </w:tbl>
    <w:p w14:paraId="035E52E0" w14:textId="77777777" w:rsidR="0043250C" w:rsidRPr="00C60952" w:rsidRDefault="0043250C" w:rsidP="00C60952">
      <w:pPr>
        <w:rPr>
          <w:rFonts w:cs="Times New Roman"/>
        </w:rPr>
      </w:pPr>
    </w:p>
    <w:sectPr w:rsidR="0043250C" w:rsidRPr="00C60952" w:rsidSect="00DC2432">
      <w:footerReference w:type="default" r:id="rId8"/>
      <w:footerReference w:type="first" r:id="rId9"/>
      <w:pgSz w:w="11906" w:h="16838" w:code="9"/>
      <w:pgMar w:top="1134" w:right="1134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E4B90" w14:textId="77777777" w:rsidR="00956F6C" w:rsidRDefault="00956F6C" w:rsidP="00C60952">
      <w:r>
        <w:separator/>
      </w:r>
    </w:p>
  </w:endnote>
  <w:endnote w:type="continuationSeparator" w:id="0">
    <w:p w14:paraId="37F80283" w14:textId="77777777" w:rsidR="00956F6C" w:rsidRDefault="00956F6C" w:rsidP="00C60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BE86E" w14:textId="77777777" w:rsidR="00D47A29" w:rsidRPr="00DC2432" w:rsidRDefault="00D47A29" w:rsidP="00DC2432">
    <w:pPr>
      <w:pStyle w:val="aa"/>
      <w:rPr>
        <w:sz w:val="20"/>
        <w:szCs w:val="20"/>
      </w:rPr>
    </w:pPr>
    <w:r w:rsidRPr="00C60952">
      <w:rPr>
        <w:sz w:val="20"/>
        <w:szCs w:val="20"/>
      </w:rPr>
      <w:t>в</w:t>
    </w:r>
    <w:r>
      <w:rPr>
        <w:sz w:val="20"/>
        <w:szCs w:val="20"/>
      </w:rPr>
      <w:t>ер. 2</w:t>
    </w:r>
    <w:r w:rsidRPr="00C60952">
      <w:rPr>
        <w:sz w:val="20"/>
        <w:szCs w:val="20"/>
      </w:rPr>
      <w:t xml:space="preserve"> от 1</w:t>
    </w:r>
    <w:r>
      <w:rPr>
        <w:sz w:val="20"/>
        <w:szCs w:val="20"/>
      </w:rPr>
      <w:t>4.1</w:t>
    </w:r>
    <w:r w:rsidRPr="00C60952">
      <w:rPr>
        <w:sz w:val="20"/>
        <w:szCs w:val="20"/>
      </w:rPr>
      <w:t>1.2</w:t>
    </w:r>
    <w:r>
      <w:rPr>
        <w:sz w:val="20"/>
        <w:szCs w:val="20"/>
      </w:rPr>
      <w:t>5г.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EC9DCD" w14:textId="77777777" w:rsidR="00D47A29" w:rsidRPr="00C60952" w:rsidRDefault="00D47A29" w:rsidP="00C60952">
    <w:pPr>
      <w:pStyle w:val="aa"/>
      <w:rPr>
        <w:sz w:val="20"/>
        <w:szCs w:val="20"/>
      </w:rPr>
    </w:pPr>
    <w:r w:rsidRPr="00C60952">
      <w:rPr>
        <w:sz w:val="20"/>
        <w:szCs w:val="20"/>
      </w:rPr>
      <w:t>вер. 1 от 13.01.24г.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EC401B" w14:textId="77777777" w:rsidR="00956F6C" w:rsidRDefault="00956F6C" w:rsidP="00C60952">
      <w:r>
        <w:separator/>
      </w:r>
    </w:p>
  </w:footnote>
  <w:footnote w:type="continuationSeparator" w:id="0">
    <w:p w14:paraId="60C537C8" w14:textId="77777777" w:rsidR="00956F6C" w:rsidRDefault="00956F6C" w:rsidP="00C60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0790"/>
    <w:multiLevelType w:val="hybridMultilevel"/>
    <w:tmpl w:val="BE08C692"/>
    <w:lvl w:ilvl="0" w:tplc="75D269EC">
      <w:numFmt w:val="bullet"/>
      <w:lvlText w:val="–"/>
      <w:lvlJc w:val="left"/>
      <w:pPr>
        <w:ind w:left="36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3861940">
      <w:numFmt w:val="bullet"/>
      <w:lvlText w:val="•"/>
      <w:lvlJc w:val="left"/>
      <w:pPr>
        <w:ind w:left="360" w:hanging="212"/>
      </w:pPr>
      <w:rPr>
        <w:rFonts w:hint="default"/>
        <w:lang w:val="ru-RU" w:eastAsia="en-US" w:bidi="ar-SA"/>
      </w:rPr>
    </w:lvl>
    <w:lvl w:ilvl="2" w:tplc="1D42C196">
      <w:numFmt w:val="bullet"/>
      <w:lvlText w:val="•"/>
      <w:lvlJc w:val="left"/>
      <w:pPr>
        <w:ind w:left="1363" w:hanging="212"/>
      </w:pPr>
      <w:rPr>
        <w:rFonts w:hint="default"/>
        <w:lang w:val="ru-RU" w:eastAsia="en-US" w:bidi="ar-SA"/>
      </w:rPr>
    </w:lvl>
    <w:lvl w:ilvl="3" w:tplc="44420260">
      <w:numFmt w:val="bullet"/>
      <w:lvlText w:val="•"/>
      <w:lvlJc w:val="left"/>
      <w:pPr>
        <w:ind w:left="2366" w:hanging="212"/>
      </w:pPr>
      <w:rPr>
        <w:rFonts w:hint="default"/>
        <w:lang w:val="ru-RU" w:eastAsia="en-US" w:bidi="ar-SA"/>
      </w:rPr>
    </w:lvl>
    <w:lvl w:ilvl="4" w:tplc="8642200A">
      <w:numFmt w:val="bullet"/>
      <w:lvlText w:val="•"/>
      <w:lvlJc w:val="left"/>
      <w:pPr>
        <w:ind w:left="3369" w:hanging="212"/>
      </w:pPr>
      <w:rPr>
        <w:rFonts w:hint="default"/>
        <w:lang w:val="ru-RU" w:eastAsia="en-US" w:bidi="ar-SA"/>
      </w:rPr>
    </w:lvl>
    <w:lvl w:ilvl="5" w:tplc="6EBA7452">
      <w:numFmt w:val="bullet"/>
      <w:lvlText w:val="•"/>
      <w:lvlJc w:val="left"/>
      <w:pPr>
        <w:ind w:left="4372" w:hanging="212"/>
      </w:pPr>
      <w:rPr>
        <w:rFonts w:hint="default"/>
        <w:lang w:val="ru-RU" w:eastAsia="en-US" w:bidi="ar-SA"/>
      </w:rPr>
    </w:lvl>
    <w:lvl w:ilvl="6" w:tplc="CE0E8B60">
      <w:numFmt w:val="bullet"/>
      <w:lvlText w:val="•"/>
      <w:lvlJc w:val="left"/>
      <w:pPr>
        <w:ind w:left="5375" w:hanging="212"/>
      </w:pPr>
      <w:rPr>
        <w:rFonts w:hint="default"/>
        <w:lang w:val="ru-RU" w:eastAsia="en-US" w:bidi="ar-SA"/>
      </w:rPr>
    </w:lvl>
    <w:lvl w:ilvl="7" w:tplc="4756167E">
      <w:numFmt w:val="bullet"/>
      <w:lvlText w:val="•"/>
      <w:lvlJc w:val="left"/>
      <w:pPr>
        <w:ind w:left="6379" w:hanging="212"/>
      </w:pPr>
      <w:rPr>
        <w:rFonts w:hint="default"/>
        <w:lang w:val="ru-RU" w:eastAsia="en-US" w:bidi="ar-SA"/>
      </w:rPr>
    </w:lvl>
    <w:lvl w:ilvl="8" w:tplc="4F7E19B8">
      <w:numFmt w:val="bullet"/>
      <w:lvlText w:val="•"/>
      <w:lvlJc w:val="left"/>
      <w:pPr>
        <w:ind w:left="7382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06E65096"/>
    <w:multiLevelType w:val="hybridMultilevel"/>
    <w:tmpl w:val="91DAF5C8"/>
    <w:lvl w:ilvl="0" w:tplc="B3A67C4A">
      <w:start w:val="12"/>
      <w:numFmt w:val="decimal"/>
      <w:lvlText w:val="[%1]"/>
      <w:lvlJc w:val="left"/>
      <w:pPr>
        <w:ind w:left="258" w:hanging="70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A304486">
      <w:numFmt w:val="bullet"/>
      <w:lvlText w:val="–"/>
      <w:lvlJc w:val="left"/>
      <w:pPr>
        <w:ind w:left="258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28E8AC56">
      <w:numFmt w:val="bullet"/>
      <w:lvlText w:val="•"/>
      <w:lvlJc w:val="left"/>
      <w:pPr>
        <w:ind w:left="2249" w:hanging="420"/>
      </w:pPr>
      <w:rPr>
        <w:rFonts w:hint="default"/>
        <w:lang w:val="ru-RU" w:eastAsia="en-US" w:bidi="ar-SA"/>
      </w:rPr>
    </w:lvl>
    <w:lvl w:ilvl="3" w:tplc="F37EB718">
      <w:numFmt w:val="bullet"/>
      <w:lvlText w:val="•"/>
      <w:lvlJc w:val="left"/>
      <w:pPr>
        <w:ind w:left="3243" w:hanging="420"/>
      </w:pPr>
      <w:rPr>
        <w:rFonts w:hint="default"/>
        <w:lang w:val="ru-RU" w:eastAsia="en-US" w:bidi="ar-SA"/>
      </w:rPr>
    </w:lvl>
    <w:lvl w:ilvl="4" w:tplc="BF7A303A">
      <w:numFmt w:val="bullet"/>
      <w:lvlText w:val="•"/>
      <w:lvlJc w:val="left"/>
      <w:pPr>
        <w:ind w:left="4238" w:hanging="420"/>
      </w:pPr>
      <w:rPr>
        <w:rFonts w:hint="default"/>
        <w:lang w:val="ru-RU" w:eastAsia="en-US" w:bidi="ar-SA"/>
      </w:rPr>
    </w:lvl>
    <w:lvl w:ilvl="5" w:tplc="986CF5F4">
      <w:numFmt w:val="bullet"/>
      <w:lvlText w:val="•"/>
      <w:lvlJc w:val="left"/>
      <w:pPr>
        <w:ind w:left="5233" w:hanging="420"/>
      </w:pPr>
      <w:rPr>
        <w:rFonts w:hint="default"/>
        <w:lang w:val="ru-RU" w:eastAsia="en-US" w:bidi="ar-SA"/>
      </w:rPr>
    </w:lvl>
    <w:lvl w:ilvl="6" w:tplc="2FCC35E6">
      <w:numFmt w:val="bullet"/>
      <w:lvlText w:val="•"/>
      <w:lvlJc w:val="left"/>
      <w:pPr>
        <w:ind w:left="6227" w:hanging="420"/>
      </w:pPr>
      <w:rPr>
        <w:rFonts w:hint="default"/>
        <w:lang w:val="ru-RU" w:eastAsia="en-US" w:bidi="ar-SA"/>
      </w:rPr>
    </w:lvl>
    <w:lvl w:ilvl="7" w:tplc="3E8C00C4">
      <w:numFmt w:val="bullet"/>
      <w:lvlText w:val="•"/>
      <w:lvlJc w:val="left"/>
      <w:pPr>
        <w:ind w:left="7222" w:hanging="420"/>
      </w:pPr>
      <w:rPr>
        <w:rFonts w:hint="default"/>
        <w:lang w:val="ru-RU" w:eastAsia="en-US" w:bidi="ar-SA"/>
      </w:rPr>
    </w:lvl>
    <w:lvl w:ilvl="8" w:tplc="9918C788">
      <w:numFmt w:val="bullet"/>
      <w:lvlText w:val="•"/>
      <w:lvlJc w:val="left"/>
      <w:pPr>
        <w:ind w:left="8217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071153BA"/>
    <w:multiLevelType w:val="hybridMultilevel"/>
    <w:tmpl w:val="AD2AB7E2"/>
    <w:lvl w:ilvl="0" w:tplc="12BAD0B4">
      <w:numFmt w:val="bullet"/>
      <w:lvlText w:val=""/>
      <w:lvlJc w:val="left"/>
      <w:pPr>
        <w:ind w:left="1198" w:hanging="360"/>
      </w:pPr>
      <w:rPr>
        <w:rFonts w:ascii="Wingdings" w:eastAsia="Wingdings" w:hAnsi="Wingdings" w:cs="Wingdings" w:hint="default"/>
        <w:w w:val="100"/>
        <w:sz w:val="24"/>
        <w:szCs w:val="24"/>
        <w:lang w:val="ru-RU" w:eastAsia="en-US" w:bidi="ar-SA"/>
      </w:rPr>
    </w:lvl>
    <w:lvl w:ilvl="1" w:tplc="2942265A">
      <w:numFmt w:val="bullet"/>
      <w:lvlText w:val="•"/>
      <w:lvlJc w:val="left"/>
      <w:pPr>
        <w:ind w:left="2160" w:hanging="360"/>
      </w:pPr>
      <w:rPr>
        <w:rFonts w:hint="default"/>
        <w:lang w:val="ru-RU" w:eastAsia="en-US" w:bidi="ar-SA"/>
      </w:rPr>
    </w:lvl>
    <w:lvl w:ilvl="2" w:tplc="CA08522C">
      <w:numFmt w:val="bullet"/>
      <w:lvlText w:val="•"/>
      <w:lvlJc w:val="left"/>
      <w:pPr>
        <w:ind w:left="3121" w:hanging="360"/>
      </w:pPr>
      <w:rPr>
        <w:rFonts w:hint="default"/>
        <w:lang w:val="ru-RU" w:eastAsia="en-US" w:bidi="ar-SA"/>
      </w:rPr>
    </w:lvl>
    <w:lvl w:ilvl="3" w:tplc="C582A3D6">
      <w:numFmt w:val="bullet"/>
      <w:lvlText w:val="•"/>
      <w:lvlJc w:val="left"/>
      <w:pPr>
        <w:ind w:left="4081" w:hanging="360"/>
      </w:pPr>
      <w:rPr>
        <w:rFonts w:hint="default"/>
        <w:lang w:val="ru-RU" w:eastAsia="en-US" w:bidi="ar-SA"/>
      </w:rPr>
    </w:lvl>
    <w:lvl w:ilvl="4" w:tplc="B70A834A">
      <w:numFmt w:val="bullet"/>
      <w:lvlText w:val="•"/>
      <w:lvlJc w:val="left"/>
      <w:pPr>
        <w:ind w:left="5042" w:hanging="360"/>
      </w:pPr>
      <w:rPr>
        <w:rFonts w:hint="default"/>
        <w:lang w:val="ru-RU" w:eastAsia="en-US" w:bidi="ar-SA"/>
      </w:rPr>
    </w:lvl>
    <w:lvl w:ilvl="5" w:tplc="177E9834">
      <w:numFmt w:val="bullet"/>
      <w:lvlText w:val="•"/>
      <w:lvlJc w:val="left"/>
      <w:pPr>
        <w:ind w:left="6003" w:hanging="360"/>
      </w:pPr>
      <w:rPr>
        <w:rFonts w:hint="default"/>
        <w:lang w:val="ru-RU" w:eastAsia="en-US" w:bidi="ar-SA"/>
      </w:rPr>
    </w:lvl>
    <w:lvl w:ilvl="6" w:tplc="8876B7F2">
      <w:numFmt w:val="bullet"/>
      <w:lvlText w:val="•"/>
      <w:lvlJc w:val="left"/>
      <w:pPr>
        <w:ind w:left="6963" w:hanging="360"/>
      </w:pPr>
      <w:rPr>
        <w:rFonts w:hint="default"/>
        <w:lang w:val="ru-RU" w:eastAsia="en-US" w:bidi="ar-SA"/>
      </w:rPr>
    </w:lvl>
    <w:lvl w:ilvl="7" w:tplc="38ACADBA">
      <w:numFmt w:val="bullet"/>
      <w:lvlText w:val="•"/>
      <w:lvlJc w:val="left"/>
      <w:pPr>
        <w:ind w:left="7924" w:hanging="360"/>
      </w:pPr>
      <w:rPr>
        <w:rFonts w:hint="default"/>
        <w:lang w:val="ru-RU" w:eastAsia="en-US" w:bidi="ar-SA"/>
      </w:rPr>
    </w:lvl>
    <w:lvl w:ilvl="8" w:tplc="274CF34E">
      <w:numFmt w:val="bullet"/>
      <w:lvlText w:val="•"/>
      <w:lvlJc w:val="left"/>
      <w:pPr>
        <w:ind w:left="888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DF35C67"/>
    <w:multiLevelType w:val="hybridMultilevel"/>
    <w:tmpl w:val="50F8A3F2"/>
    <w:lvl w:ilvl="0" w:tplc="0B840380">
      <w:numFmt w:val="bullet"/>
      <w:lvlText w:val="-"/>
      <w:lvlJc w:val="left"/>
      <w:pPr>
        <w:ind w:left="25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E78A2F2">
      <w:numFmt w:val="bullet"/>
      <w:lvlText w:val="•"/>
      <w:lvlJc w:val="left"/>
      <w:pPr>
        <w:ind w:left="1254" w:hanging="164"/>
      </w:pPr>
      <w:rPr>
        <w:rFonts w:hint="default"/>
        <w:lang w:val="ru-RU" w:eastAsia="en-US" w:bidi="ar-SA"/>
      </w:rPr>
    </w:lvl>
    <w:lvl w:ilvl="2" w:tplc="B0068D80">
      <w:numFmt w:val="bullet"/>
      <w:lvlText w:val="•"/>
      <w:lvlJc w:val="left"/>
      <w:pPr>
        <w:ind w:left="2249" w:hanging="164"/>
      </w:pPr>
      <w:rPr>
        <w:rFonts w:hint="default"/>
        <w:lang w:val="ru-RU" w:eastAsia="en-US" w:bidi="ar-SA"/>
      </w:rPr>
    </w:lvl>
    <w:lvl w:ilvl="3" w:tplc="E3582670">
      <w:numFmt w:val="bullet"/>
      <w:lvlText w:val="•"/>
      <w:lvlJc w:val="left"/>
      <w:pPr>
        <w:ind w:left="3243" w:hanging="164"/>
      </w:pPr>
      <w:rPr>
        <w:rFonts w:hint="default"/>
        <w:lang w:val="ru-RU" w:eastAsia="en-US" w:bidi="ar-SA"/>
      </w:rPr>
    </w:lvl>
    <w:lvl w:ilvl="4" w:tplc="19AC4648">
      <w:numFmt w:val="bullet"/>
      <w:lvlText w:val="•"/>
      <w:lvlJc w:val="left"/>
      <w:pPr>
        <w:ind w:left="4238" w:hanging="164"/>
      </w:pPr>
      <w:rPr>
        <w:rFonts w:hint="default"/>
        <w:lang w:val="ru-RU" w:eastAsia="en-US" w:bidi="ar-SA"/>
      </w:rPr>
    </w:lvl>
    <w:lvl w:ilvl="5" w:tplc="8D8492D2">
      <w:numFmt w:val="bullet"/>
      <w:lvlText w:val="•"/>
      <w:lvlJc w:val="left"/>
      <w:pPr>
        <w:ind w:left="5233" w:hanging="164"/>
      </w:pPr>
      <w:rPr>
        <w:rFonts w:hint="default"/>
        <w:lang w:val="ru-RU" w:eastAsia="en-US" w:bidi="ar-SA"/>
      </w:rPr>
    </w:lvl>
    <w:lvl w:ilvl="6" w:tplc="0C1CC924">
      <w:numFmt w:val="bullet"/>
      <w:lvlText w:val="•"/>
      <w:lvlJc w:val="left"/>
      <w:pPr>
        <w:ind w:left="6227" w:hanging="164"/>
      </w:pPr>
      <w:rPr>
        <w:rFonts w:hint="default"/>
        <w:lang w:val="ru-RU" w:eastAsia="en-US" w:bidi="ar-SA"/>
      </w:rPr>
    </w:lvl>
    <w:lvl w:ilvl="7" w:tplc="2578EB22">
      <w:numFmt w:val="bullet"/>
      <w:lvlText w:val="•"/>
      <w:lvlJc w:val="left"/>
      <w:pPr>
        <w:ind w:left="7222" w:hanging="164"/>
      </w:pPr>
      <w:rPr>
        <w:rFonts w:hint="default"/>
        <w:lang w:val="ru-RU" w:eastAsia="en-US" w:bidi="ar-SA"/>
      </w:rPr>
    </w:lvl>
    <w:lvl w:ilvl="8" w:tplc="229C37A4">
      <w:numFmt w:val="bullet"/>
      <w:lvlText w:val="•"/>
      <w:lvlJc w:val="left"/>
      <w:pPr>
        <w:ind w:left="8217" w:hanging="164"/>
      </w:pPr>
      <w:rPr>
        <w:rFonts w:hint="default"/>
        <w:lang w:val="ru-RU" w:eastAsia="en-US" w:bidi="ar-SA"/>
      </w:rPr>
    </w:lvl>
  </w:abstractNum>
  <w:abstractNum w:abstractNumId="4" w15:restartNumberingAfterBreak="0">
    <w:nsid w:val="19657580"/>
    <w:multiLevelType w:val="multilevel"/>
    <w:tmpl w:val="A3021A0E"/>
    <w:lvl w:ilvl="0">
      <w:start w:val="1"/>
      <w:numFmt w:val="decimal"/>
      <w:lvlText w:val="%1."/>
      <w:lvlJc w:val="left"/>
      <w:pPr>
        <w:ind w:left="1187" w:hanging="221"/>
        <w:jc w:val="right"/>
      </w:pPr>
      <w:rPr>
        <w:rFonts w:hint="default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28" w:hanging="562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85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5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80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5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0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6" w:hanging="562"/>
      </w:pPr>
      <w:rPr>
        <w:rFonts w:hint="default"/>
        <w:lang w:val="ru-RU" w:eastAsia="en-US" w:bidi="ar-SA"/>
      </w:rPr>
    </w:lvl>
  </w:abstractNum>
  <w:abstractNum w:abstractNumId="5" w15:restartNumberingAfterBreak="0">
    <w:nsid w:val="1CDE2B7B"/>
    <w:multiLevelType w:val="multilevel"/>
    <w:tmpl w:val="110664B6"/>
    <w:lvl w:ilvl="0">
      <w:start w:val="5"/>
      <w:numFmt w:val="decimal"/>
      <w:lvlText w:val="%1"/>
      <w:lvlJc w:val="left"/>
      <w:pPr>
        <w:ind w:left="258" w:hanging="71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8" w:hanging="71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258" w:hanging="710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5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238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212"/>
      </w:pPr>
      <w:rPr>
        <w:rFonts w:hint="default"/>
        <w:lang w:val="ru-RU" w:eastAsia="en-US" w:bidi="ar-SA"/>
      </w:rPr>
    </w:lvl>
  </w:abstractNum>
  <w:abstractNum w:abstractNumId="6" w15:restartNumberingAfterBreak="0">
    <w:nsid w:val="1D4E664C"/>
    <w:multiLevelType w:val="hybridMultilevel"/>
    <w:tmpl w:val="8D822884"/>
    <w:lvl w:ilvl="0" w:tplc="9FDEA608">
      <w:start w:val="1"/>
      <w:numFmt w:val="decimal"/>
      <w:lvlText w:val="%1."/>
      <w:lvlJc w:val="left"/>
      <w:pPr>
        <w:ind w:left="3873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2682A726">
      <w:numFmt w:val="bullet"/>
      <w:lvlText w:val="•"/>
      <w:lvlJc w:val="left"/>
      <w:pPr>
        <w:ind w:left="4512" w:hanging="281"/>
      </w:pPr>
      <w:rPr>
        <w:rFonts w:hint="default"/>
        <w:lang w:val="ru-RU" w:eastAsia="en-US" w:bidi="ar-SA"/>
      </w:rPr>
    </w:lvl>
    <w:lvl w:ilvl="2" w:tplc="DAC67B70">
      <w:numFmt w:val="bullet"/>
      <w:lvlText w:val="•"/>
      <w:lvlJc w:val="left"/>
      <w:pPr>
        <w:ind w:left="5145" w:hanging="281"/>
      </w:pPr>
      <w:rPr>
        <w:rFonts w:hint="default"/>
        <w:lang w:val="ru-RU" w:eastAsia="en-US" w:bidi="ar-SA"/>
      </w:rPr>
    </w:lvl>
    <w:lvl w:ilvl="3" w:tplc="0C3493DC">
      <w:numFmt w:val="bullet"/>
      <w:lvlText w:val="•"/>
      <w:lvlJc w:val="left"/>
      <w:pPr>
        <w:ind w:left="5777" w:hanging="281"/>
      </w:pPr>
      <w:rPr>
        <w:rFonts w:hint="default"/>
        <w:lang w:val="ru-RU" w:eastAsia="en-US" w:bidi="ar-SA"/>
      </w:rPr>
    </w:lvl>
    <w:lvl w:ilvl="4" w:tplc="CCA697C6">
      <w:numFmt w:val="bullet"/>
      <w:lvlText w:val="•"/>
      <w:lvlJc w:val="left"/>
      <w:pPr>
        <w:ind w:left="6410" w:hanging="281"/>
      </w:pPr>
      <w:rPr>
        <w:rFonts w:hint="default"/>
        <w:lang w:val="ru-RU" w:eastAsia="en-US" w:bidi="ar-SA"/>
      </w:rPr>
    </w:lvl>
    <w:lvl w:ilvl="5" w:tplc="096E1BE2">
      <w:numFmt w:val="bullet"/>
      <w:lvlText w:val="•"/>
      <w:lvlJc w:val="left"/>
      <w:pPr>
        <w:ind w:left="7043" w:hanging="281"/>
      </w:pPr>
      <w:rPr>
        <w:rFonts w:hint="default"/>
        <w:lang w:val="ru-RU" w:eastAsia="en-US" w:bidi="ar-SA"/>
      </w:rPr>
    </w:lvl>
    <w:lvl w:ilvl="6" w:tplc="1EC26A94">
      <w:numFmt w:val="bullet"/>
      <w:lvlText w:val="•"/>
      <w:lvlJc w:val="left"/>
      <w:pPr>
        <w:ind w:left="7675" w:hanging="281"/>
      </w:pPr>
      <w:rPr>
        <w:rFonts w:hint="default"/>
        <w:lang w:val="ru-RU" w:eastAsia="en-US" w:bidi="ar-SA"/>
      </w:rPr>
    </w:lvl>
    <w:lvl w:ilvl="7" w:tplc="45D2F3F4">
      <w:numFmt w:val="bullet"/>
      <w:lvlText w:val="•"/>
      <w:lvlJc w:val="left"/>
      <w:pPr>
        <w:ind w:left="8308" w:hanging="281"/>
      </w:pPr>
      <w:rPr>
        <w:rFonts w:hint="default"/>
        <w:lang w:val="ru-RU" w:eastAsia="en-US" w:bidi="ar-SA"/>
      </w:rPr>
    </w:lvl>
    <w:lvl w:ilvl="8" w:tplc="94724612">
      <w:numFmt w:val="bullet"/>
      <w:lvlText w:val="•"/>
      <w:lvlJc w:val="left"/>
      <w:pPr>
        <w:ind w:left="8941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230A62A9"/>
    <w:multiLevelType w:val="hybridMultilevel"/>
    <w:tmpl w:val="811CB1A6"/>
    <w:lvl w:ilvl="0" w:tplc="B8088A0C">
      <w:numFmt w:val="bullet"/>
      <w:lvlText w:val="-"/>
      <w:lvlJc w:val="left"/>
      <w:pPr>
        <w:ind w:left="432" w:hanging="113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ru-RU" w:eastAsia="en-US" w:bidi="ar-SA"/>
      </w:rPr>
    </w:lvl>
    <w:lvl w:ilvl="1" w:tplc="66B47A48">
      <w:numFmt w:val="bullet"/>
      <w:lvlText w:val="•"/>
      <w:lvlJc w:val="left"/>
      <w:pPr>
        <w:ind w:left="1911" w:hanging="113"/>
      </w:pPr>
      <w:rPr>
        <w:rFonts w:hint="default"/>
        <w:lang w:val="ru-RU" w:eastAsia="en-US" w:bidi="ar-SA"/>
      </w:rPr>
    </w:lvl>
    <w:lvl w:ilvl="2" w:tplc="AAF05A90">
      <w:numFmt w:val="bullet"/>
      <w:lvlText w:val="•"/>
      <w:lvlJc w:val="left"/>
      <w:pPr>
        <w:ind w:left="3383" w:hanging="113"/>
      </w:pPr>
      <w:rPr>
        <w:rFonts w:hint="default"/>
        <w:lang w:val="ru-RU" w:eastAsia="en-US" w:bidi="ar-SA"/>
      </w:rPr>
    </w:lvl>
    <w:lvl w:ilvl="3" w:tplc="B9EC1C42">
      <w:numFmt w:val="bullet"/>
      <w:lvlText w:val="•"/>
      <w:lvlJc w:val="left"/>
      <w:pPr>
        <w:ind w:left="4855" w:hanging="113"/>
      </w:pPr>
      <w:rPr>
        <w:rFonts w:hint="default"/>
        <w:lang w:val="ru-RU" w:eastAsia="en-US" w:bidi="ar-SA"/>
      </w:rPr>
    </w:lvl>
    <w:lvl w:ilvl="4" w:tplc="9A786006">
      <w:numFmt w:val="bullet"/>
      <w:lvlText w:val="•"/>
      <w:lvlJc w:val="left"/>
      <w:pPr>
        <w:ind w:left="6327" w:hanging="113"/>
      </w:pPr>
      <w:rPr>
        <w:rFonts w:hint="default"/>
        <w:lang w:val="ru-RU" w:eastAsia="en-US" w:bidi="ar-SA"/>
      </w:rPr>
    </w:lvl>
    <w:lvl w:ilvl="5" w:tplc="4392B122">
      <w:numFmt w:val="bullet"/>
      <w:lvlText w:val="•"/>
      <w:lvlJc w:val="left"/>
      <w:pPr>
        <w:ind w:left="7799" w:hanging="113"/>
      </w:pPr>
      <w:rPr>
        <w:rFonts w:hint="default"/>
        <w:lang w:val="ru-RU" w:eastAsia="en-US" w:bidi="ar-SA"/>
      </w:rPr>
    </w:lvl>
    <w:lvl w:ilvl="6" w:tplc="E9F8603C">
      <w:numFmt w:val="bullet"/>
      <w:lvlText w:val="•"/>
      <w:lvlJc w:val="left"/>
      <w:pPr>
        <w:ind w:left="9271" w:hanging="113"/>
      </w:pPr>
      <w:rPr>
        <w:rFonts w:hint="default"/>
        <w:lang w:val="ru-RU" w:eastAsia="en-US" w:bidi="ar-SA"/>
      </w:rPr>
    </w:lvl>
    <w:lvl w:ilvl="7" w:tplc="48986AB0">
      <w:numFmt w:val="bullet"/>
      <w:lvlText w:val="•"/>
      <w:lvlJc w:val="left"/>
      <w:pPr>
        <w:ind w:left="10742" w:hanging="113"/>
      </w:pPr>
      <w:rPr>
        <w:rFonts w:hint="default"/>
        <w:lang w:val="ru-RU" w:eastAsia="en-US" w:bidi="ar-SA"/>
      </w:rPr>
    </w:lvl>
    <w:lvl w:ilvl="8" w:tplc="752A516A">
      <w:numFmt w:val="bullet"/>
      <w:lvlText w:val="•"/>
      <w:lvlJc w:val="left"/>
      <w:pPr>
        <w:ind w:left="12214" w:hanging="113"/>
      </w:pPr>
      <w:rPr>
        <w:rFonts w:hint="default"/>
        <w:lang w:val="ru-RU" w:eastAsia="en-US" w:bidi="ar-SA"/>
      </w:rPr>
    </w:lvl>
  </w:abstractNum>
  <w:abstractNum w:abstractNumId="8" w15:restartNumberingAfterBreak="0">
    <w:nsid w:val="26C92835"/>
    <w:multiLevelType w:val="hybridMultilevel"/>
    <w:tmpl w:val="4B00A144"/>
    <w:lvl w:ilvl="0" w:tplc="29D88BA6">
      <w:numFmt w:val="bullet"/>
      <w:lvlText w:val="-"/>
      <w:lvlJc w:val="left"/>
      <w:pPr>
        <w:ind w:left="270" w:hanging="164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0B041C58">
      <w:numFmt w:val="bullet"/>
      <w:lvlText w:val="•"/>
      <w:lvlJc w:val="left"/>
      <w:pPr>
        <w:ind w:left="950" w:hanging="164"/>
      </w:pPr>
      <w:rPr>
        <w:rFonts w:hint="default"/>
        <w:lang w:val="ru-RU" w:eastAsia="en-US" w:bidi="ar-SA"/>
      </w:rPr>
    </w:lvl>
    <w:lvl w:ilvl="2" w:tplc="AD424102">
      <w:numFmt w:val="bullet"/>
      <w:lvlText w:val="•"/>
      <w:lvlJc w:val="left"/>
      <w:pPr>
        <w:ind w:left="1620" w:hanging="164"/>
      </w:pPr>
      <w:rPr>
        <w:rFonts w:hint="default"/>
        <w:lang w:val="ru-RU" w:eastAsia="en-US" w:bidi="ar-SA"/>
      </w:rPr>
    </w:lvl>
    <w:lvl w:ilvl="3" w:tplc="5AFAAA04">
      <w:numFmt w:val="bullet"/>
      <w:lvlText w:val="•"/>
      <w:lvlJc w:val="left"/>
      <w:pPr>
        <w:ind w:left="2290" w:hanging="164"/>
      </w:pPr>
      <w:rPr>
        <w:rFonts w:hint="default"/>
        <w:lang w:val="ru-RU" w:eastAsia="en-US" w:bidi="ar-SA"/>
      </w:rPr>
    </w:lvl>
    <w:lvl w:ilvl="4" w:tplc="078AB77A">
      <w:numFmt w:val="bullet"/>
      <w:lvlText w:val="•"/>
      <w:lvlJc w:val="left"/>
      <w:pPr>
        <w:ind w:left="2960" w:hanging="164"/>
      </w:pPr>
      <w:rPr>
        <w:rFonts w:hint="default"/>
        <w:lang w:val="ru-RU" w:eastAsia="en-US" w:bidi="ar-SA"/>
      </w:rPr>
    </w:lvl>
    <w:lvl w:ilvl="5" w:tplc="3D0A1D1C">
      <w:numFmt w:val="bullet"/>
      <w:lvlText w:val="•"/>
      <w:lvlJc w:val="left"/>
      <w:pPr>
        <w:ind w:left="3631" w:hanging="164"/>
      </w:pPr>
      <w:rPr>
        <w:rFonts w:hint="default"/>
        <w:lang w:val="ru-RU" w:eastAsia="en-US" w:bidi="ar-SA"/>
      </w:rPr>
    </w:lvl>
    <w:lvl w:ilvl="6" w:tplc="0BC267D4">
      <w:numFmt w:val="bullet"/>
      <w:lvlText w:val="•"/>
      <w:lvlJc w:val="left"/>
      <w:pPr>
        <w:ind w:left="4301" w:hanging="164"/>
      </w:pPr>
      <w:rPr>
        <w:rFonts w:hint="default"/>
        <w:lang w:val="ru-RU" w:eastAsia="en-US" w:bidi="ar-SA"/>
      </w:rPr>
    </w:lvl>
    <w:lvl w:ilvl="7" w:tplc="BD6EBA30">
      <w:numFmt w:val="bullet"/>
      <w:lvlText w:val="•"/>
      <w:lvlJc w:val="left"/>
      <w:pPr>
        <w:ind w:left="4971" w:hanging="164"/>
      </w:pPr>
      <w:rPr>
        <w:rFonts w:hint="default"/>
        <w:lang w:val="ru-RU" w:eastAsia="en-US" w:bidi="ar-SA"/>
      </w:rPr>
    </w:lvl>
    <w:lvl w:ilvl="8" w:tplc="3C9C937E">
      <w:numFmt w:val="bullet"/>
      <w:lvlText w:val="•"/>
      <w:lvlJc w:val="left"/>
      <w:pPr>
        <w:ind w:left="5641" w:hanging="164"/>
      </w:pPr>
      <w:rPr>
        <w:rFonts w:hint="default"/>
        <w:lang w:val="ru-RU" w:eastAsia="en-US" w:bidi="ar-SA"/>
      </w:rPr>
    </w:lvl>
  </w:abstractNum>
  <w:abstractNum w:abstractNumId="9" w15:restartNumberingAfterBreak="0">
    <w:nsid w:val="2DA011E4"/>
    <w:multiLevelType w:val="hybridMultilevel"/>
    <w:tmpl w:val="04E0460A"/>
    <w:lvl w:ilvl="0" w:tplc="3F6A573E">
      <w:start w:val="1"/>
      <w:numFmt w:val="decimal"/>
      <w:lvlText w:val="%1)"/>
      <w:lvlJc w:val="left"/>
      <w:pPr>
        <w:ind w:left="258" w:hanging="30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5A24A40C">
      <w:numFmt w:val="bullet"/>
      <w:lvlText w:val="•"/>
      <w:lvlJc w:val="left"/>
      <w:pPr>
        <w:ind w:left="1254" w:hanging="305"/>
      </w:pPr>
      <w:rPr>
        <w:rFonts w:hint="default"/>
        <w:lang w:val="ru-RU" w:eastAsia="en-US" w:bidi="ar-SA"/>
      </w:rPr>
    </w:lvl>
    <w:lvl w:ilvl="2" w:tplc="0916F29C">
      <w:numFmt w:val="bullet"/>
      <w:lvlText w:val="•"/>
      <w:lvlJc w:val="left"/>
      <w:pPr>
        <w:ind w:left="2249" w:hanging="305"/>
      </w:pPr>
      <w:rPr>
        <w:rFonts w:hint="default"/>
        <w:lang w:val="ru-RU" w:eastAsia="en-US" w:bidi="ar-SA"/>
      </w:rPr>
    </w:lvl>
    <w:lvl w:ilvl="3" w:tplc="0D361C90">
      <w:numFmt w:val="bullet"/>
      <w:lvlText w:val="•"/>
      <w:lvlJc w:val="left"/>
      <w:pPr>
        <w:ind w:left="3243" w:hanging="305"/>
      </w:pPr>
      <w:rPr>
        <w:rFonts w:hint="default"/>
        <w:lang w:val="ru-RU" w:eastAsia="en-US" w:bidi="ar-SA"/>
      </w:rPr>
    </w:lvl>
    <w:lvl w:ilvl="4" w:tplc="1390CA48">
      <w:numFmt w:val="bullet"/>
      <w:lvlText w:val="•"/>
      <w:lvlJc w:val="left"/>
      <w:pPr>
        <w:ind w:left="4238" w:hanging="305"/>
      </w:pPr>
      <w:rPr>
        <w:rFonts w:hint="default"/>
        <w:lang w:val="ru-RU" w:eastAsia="en-US" w:bidi="ar-SA"/>
      </w:rPr>
    </w:lvl>
    <w:lvl w:ilvl="5" w:tplc="C15EE64E">
      <w:numFmt w:val="bullet"/>
      <w:lvlText w:val="•"/>
      <w:lvlJc w:val="left"/>
      <w:pPr>
        <w:ind w:left="5233" w:hanging="305"/>
      </w:pPr>
      <w:rPr>
        <w:rFonts w:hint="default"/>
        <w:lang w:val="ru-RU" w:eastAsia="en-US" w:bidi="ar-SA"/>
      </w:rPr>
    </w:lvl>
    <w:lvl w:ilvl="6" w:tplc="CD3E61CE">
      <w:numFmt w:val="bullet"/>
      <w:lvlText w:val="•"/>
      <w:lvlJc w:val="left"/>
      <w:pPr>
        <w:ind w:left="6227" w:hanging="305"/>
      </w:pPr>
      <w:rPr>
        <w:rFonts w:hint="default"/>
        <w:lang w:val="ru-RU" w:eastAsia="en-US" w:bidi="ar-SA"/>
      </w:rPr>
    </w:lvl>
    <w:lvl w:ilvl="7" w:tplc="B240B49E">
      <w:numFmt w:val="bullet"/>
      <w:lvlText w:val="•"/>
      <w:lvlJc w:val="left"/>
      <w:pPr>
        <w:ind w:left="7222" w:hanging="305"/>
      </w:pPr>
      <w:rPr>
        <w:rFonts w:hint="default"/>
        <w:lang w:val="ru-RU" w:eastAsia="en-US" w:bidi="ar-SA"/>
      </w:rPr>
    </w:lvl>
    <w:lvl w:ilvl="8" w:tplc="AA68F7F2">
      <w:numFmt w:val="bullet"/>
      <w:lvlText w:val="•"/>
      <w:lvlJc w:val="left"/>
      <w:pPr>
        <w:ind w:left="8217" w:hanging="305"/>
      </w:pPr>
      <w:rPr>
        <w:rFonts w:hint="default"/>
        <w:lang w:val="ru-RU" w:eastAsia="en-US" w:bidi="ar-SA"/>
      </w:rPr>
    </w:lvl>
  </w:abstractNum>
  <w:abstractNum w:abstractNumId="10" w15:restartNumberingAfterBreak="0">
    <w:nsid w:val="2E8307E7"/>
    <w:multiLevelType w:val="hybridMultilevel"/>
    <w:tmpl w:val="C5E8FE8C"/>
    <w:lvl w:ilvl="0" w:tplc="E472AF94">
      <w:start w:val="1"/>
      <w:numFmt w:val="decimal"/>
      <w:lvlText w:val="%1."/>
      <w:lvlJc w:val="left"/>
      <w:pPr>
        <w:ind w:left="759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456CAF48">
      <w:numFmt w:val="bullet"/>
      <w:lvlText w:val="•"/>
      <w:lvlJc w:val="left"/>
      <w:pPr>
        <w:ind w:left="1764" w:hanging="281"/>
      </w:pPr>
      <w:rPr>
        <w:rFonts w:hint="default"/>
        <w:lang w:val="ru-RU" w:eastAsia="en-US" w:bidi="ar-SA"/>
      </w:rPr>
    </w:lvl>
    <w:lvl w:ilvl="2" w:tplc="EF3A118E">
      <w:numFmt w:val="bullet"/>
      <w:lvlText w:val="•"/>
      <w:lvlJc w:val="left"/>
      <w:pPr>
        <w:ind w:left="2769" w:hanging="281"/>
      </w:pPr>
      <w:rPr>
        <w:rFonts w:hint="default"/>
        <w:lang w:val="ru-RU" w:eastAsia="en-US" w:bidi="ar-SA"/>
      </w:rPr>
    </w:lvl>
    <w:lvl w:ilvl="3" w:tplc="E2B4A722">
      <w:numFmt w:val="bullet"/>
      <w:lvlText w:val="•"/>
      <w:lvlJc w:val="left"/>
      <w:pPr>
        <w:ind w:left="3773" w:hanging="281"/>
      </w:pPr>
      <w:rPr>
        <w:rFonts w:hint="default"/>
        <w:lang w:val="ru-RU" w:eastAsia="en-US" w:bidi="ar-SA"/>
      </w:rPr>
    </w:lvl>
    <w:lvl w:ilvl="4" w:tplc="4F5E2798">
      <w:numFmt w:val="bullet"/>
      <w:lvlText w:val="•"/>
      <w:lvlJc w:val="left"/>
      <w:pPr>
        <w:ind w:left="4778" w:hanging="281"/>
      </w:pPr>
      <w:rPr>
        <w:rFonts w:hint="default"/>
        <w:lang w:val="ru-RU" w:eastAsia="en-US" w:bidi="ar-SA"/>
      </w:rPr>
    </w:lvl>
    <w:lvl w:ilvl="5" w:tplc="49ACCA4A">
      <w:numFmt w:val="bullet"/>
      <w:lvlText w:val="•"/>
      <w:lvlJc w:val="left"/>
      <w:pPr>
        <w:ind w:left="5783" w:hanging="281"/>
      </w:pPr>
      <w:rPr>
        <w:rFonts w:hint="default"/>
        <w:lang w:val="ru-RU" w:eastAsia="en-US" w:bidi="ar-SA"/>
      </w:rPr>
    </w:lvl>
    <w:lvl w:ilvl="6" w:tplc="F81C0506">
      <w:numFmt w:val="bullet"/>
      <w:lvlText w:val="•"/>
      <w:lvlJc w:val="left"/>
      <w:pPr>
        <w:ind w:left="6787" w:hanging="281"/>
      </w:pPr>
      <w:rPr>
        <w:rFonts w:hint="default"/>
        <w:lang w:val="ru-RU" w:eastAsia="en-US" w:bidi="ar-SA"/>
      </w:rPr>
    </w:lvl>
    <w:lvl w:ilvl="7" w:tplc="0518CD1A">
      <w:numFmt w:val="bullet"/>
      <w:lvlText w:val="•"/>
      <w:lvlJc w:val="left"/>
      <w:pPr>
        <w:ind w:left="7792" w:hanging="281"/>
      </w:pPr>
      <w:rPr>
        <w:rFonts w:hint="default"/>
        <w:lang w:val="ru-RU" w:eastAsia="en-US" w:bidi="ar-SA"/>
      </w:rPr>
    </w:lvl>
    <w:lvl w:ilvl="8" w:tplc="F53CBDBC">
      <w:numFmt w:val="bullet"/>
      <w:lvlText w:val="•"/>
      <w:lvlJc w:val="left"/>
      <w:pPr>
        <w:ind w:left="8797" w:hanging="281"/>
      </w:pPr>
      <w:rPr>
        <w:rFonts w:hint="default"/>
        <w:lang w:val="ru-RU" w:eastAsia="en-US" w:bidi="ar-SA"/>
      </w:rPr>
    </w:lvl>
  </w:abstractNum>
  <w:abstractNum w:abstractNumId="11" w15:restartNumberingAfterBreak="0">
    <w:nsid w:val="34CF1617"/>
    <w:multiLevelType w:val="multilevel"/>
    <w:tmpl w:val="0D90B460"/>
    <w:lvl w:ilvl="0">
      <w:start w:val="1"/>
      <w:numFmt w:val="decimal"/>
      <w:lvlText w:val="%1)"/>
      <w:lvlJc w:val="left"/>
      <w:pPr>
        <w:ind w:left="258" w:hanging="3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)"/>
      <w:lvlJc w:val="left"/>
      <w:pPr>
        <w:ind w:left="1535" w:hanging="64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02" w:hanging="6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65" w:hanging="6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28" w:hanging="6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1" w:hanging="6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4" w:hanging="6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7" w:hanging="6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0" w:hanging="648"/>
      </w:pPr>
      <w:rPr>
        <w:rFonts w:hint="default"/>
        <w:lang w:val="ru-RU" w:eastAsia="en-US" w:bidi="ar-SA"/>
      </w:rPr>
    </w:lvl>
  </w:abstractNum>
  <w:abstractNum w:abstractNumId="12" w15:restartNumberingAfterBreak="0">
    <w:nsid w:val="38043E09"/>
    <w:multiLevelType w:val="hybridMultilevel"/>
    <w:tmpl w:val="4828A876"/>
    <w:lvl w:ilvl="0" w:tplc="3AFEA2F2">
      <w:start w:val="1"/>
      <w:numFmt w:val="decimal"/>
      <w:lvlText w:val="%1."/>
      <w:lvlJc w:val="left"/>
      <w:pPr>
        <w:ind w:left="478" w:hanging="444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ADC62216">
      <w:start w:val="1"/>
      <w:numFmt w:val="decimal"/>
      <w:lvlText w:val="%2"/>
      <w:lvlJc w:val="left"/>
      <w:pPr>
        <w:ind w:left="766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1C1A7CC4">
      <w:numFmt w:val="bullet"/>
      <w:lvlText w:val="•"/>
      <w:lvlJc w:val="left"/>
      <w:pPr>
        <w:ind w:left="1876" w:hanging="180"/>
      </w:pPr>
      <w:rPr>
        <w:rFonts w:hint="default"/>
        <w:lang w:val="ru-RU" w:eastAsia="en-US" w:bidi="ar-SA"/>
      </w:rPr>
    </w:lvl>
    <w:lvl w:ilvl="3" w:tplc="CE423C86">
      <w:numFmt w:val="bullet"/>
      <w:lvlText w:val="•"/>
      <w:lvlJc w:val="left"/>
      <w:pPr>
        <w:ind w:left="2992" w:hanging="180"/>
      </w:pPr>
      <w:rPr>
        <w:rFonts w:hint="default"/>
        <w:lang w:val="ru-RU" w:eastAsia="en-US" w:bidi="ar-SA"/>
      </w:rPr>
    </w:lvl>
    <w:lvl w:ilvl="4" w:tplc="3E604406">
      <w:numFmt w:val="bullet"/>
      <w:lvlText w:val="•"/>
      <w:lvlJc w:val="left"/>
      <w:pPr>
        <w:ind w:left="4108" w:hanging="180"/>
      </w:pPr>
      <w:rPr>
        <w:rFonts w:hint="default"/>
        <w:lang w:val="ru-RU" w:eastAsia="en-US" w:bidi="ar-SA"/>
      </w:rPr>
    </w:lvl>
    <w:lvl w:ilvl="5" w:tplc="2B34B4E8">
      <w:numFmt w:val="bullet"/>
      <w:lvlText w:val="•"/>
      <w:lvlJc w:val="left"/>
      <w:pPr>
        <w:ind w:left="5225" w:hanging="180"/>
      </w:pPr>
      <w:rPr>
        <w:rFonts w:hint="default"/>
        <w:lang w:val="ru-RU" w:eastAsia="en-US" w:bidi="ar-SA"/>
      </w:rPr>
    </w:lvl>
    <w:lvl w:ilvl="6" w:tplc="D220C9E4">
      <w:numFmt w:val="bullet"/>
      <w:lvlText w:val="•"/>
      <w:lvlJc w:val="left"/>
      <w:pPr>
        <w:ind w:left="6341" w:hanging="180"/>
      </w:pPr>
      <w:rPr>
        <w:rFonts w:hint="default"/>
        <w:lang w:val="ru-RU" w:eastAsia="en-US" w:bidi="ar-SA"/>
      </w:rPr>
    </w:lvl>
    <w:lvl w:ilvl="7" w:tplc="D1A400D2">
      <w:numFmt w:val="bullet"/>
      <w:lvlText w:val="•"/>
      <w:lvlJc w:val="left"/>
      <w:pPr>
        <w:ind w:left="7457" w:hanging="180"/>
      </w:pPr>
      <w:rPr>
        <w:rFonts w:hint="default"/>
        <w:lang w:val="ru-RU" w:eastAsia="en-US" w:bidi="ar-SA"/>
      </w:rPr>
    </w:lvl>
    <w:lvl w:ilvl="8" w:tplc="E0106938">
      <w:numFmt w:val="bullet"/>
      <w:lvlText w:val="•"/>
      <w:lvlJc w:val="left"/>
      <w:pPr>
        <w:ind w:left="8573" w:hanging="180"/>
      </w:pPr>
      <w:rPr>
        <w:rFonts w:hint="default"/>
        <w:lang w:val="ru-RU" w:eastAsia="en-US" w:bidi="ar-SA"/>
      </w:rPr>
    </w:lvl>
  </w:abstractNum>
  <w:abstractNum w:abstractNumId="13" w15:restartNumberingAfterBreak="0">
    <w:nsid w:val="3ACA1AAF"/>
    <w:multiLevelType w:val="multilevel"/>
    <w:tmpl w:val="6FC0B5E6"/>
    <w:lvl w:ilvl="0">
      <w:start w:val="6"/>
      <w:numFmt w:val="decimal"/>
      <w:lvlText w:val="%1"/>
      <w:lvlJc w:val="left"/>
      <w:pPr>
        <w:ind w:left="258" w:hanging="57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258" w:hanging="5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66" w:hanging="70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58" w:hanging="1027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961" w:hanging="10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2" w:hanging="10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3" w:hanging="10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4" w:hanging="10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4" w:hanging="1027"/>
      </w:pPr>
      <w:rPr>
        <w:rFonts w:hint="default"/>
        <w:lang w:val="ru-RU" w:eastAsia="en-US" w:bidi="ar-SA"/>
      </w:rPr>
    </w:lvl>
  </w:abstractNum>
  <w:abstractNum w:abstractNumId="14" w15:restartNumberingAfterBreak="0">
    <w:nsid w:val="40E96354"/>
    <w:multiLevelType w:val="multilevel"/>
    <w:tmpl w:val="B7582BD4"/>
    <w:lvl w:ilvl="0">
      <w:start w:val="10"/>
      <w:numFmt w:val="decimal"/>
      <w:lvlText w:val="%1"/>
      <w:lvlJc w:val="left"/>
      <w:pPr>
        <w:ind w:left="258" w:hanging="623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58" w:hanging="623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8" w:hanging="843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43" w:hanging="8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8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8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8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8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843"/>
      </w:pPr>
      <w:rPr>
        <w:rFonts w:hint="default"/>
        <w:lang w:val="ru-RU" w:eastAsia="en-US" w:bidi="ar-SA"/>
      </w:rPr>
    </w:lvl>
  </w:abstractNum>
  <w:abstractNum w:abstractNumId="15" w15:restartNumberingAfterBreak="0">
    <w:nsid w:val="50D94FBB"/>
    <w:multiLevelType w:val="hybridMultilevel"/>
    <w:tmpl w:val="0882C1B4"/>
    <w:lvl w:ilvl="0" w:tplc="8C32E57E">
      <w:numFmt w:val="bullet"/>
      <w:lvlText w:val="–"/>
      <w:lvlJc w:val="left"/>
      <w:pPr>
        <w:ind w:left="478" w:hanging="2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0348A8E">
      <w:numFmt w:val="bullet"/>
      <w:lvlText w:val="•"/>
      <w:lvlJc w:val="left"/>
      <w:pPr>
        <w:ind w:left="1512" w:hanging="257"/>
      </w:pPr>
      <w:rPr>
        <w:rFonts w:hint="default"/>
        <w:lang w:val="ru-RU" w:eastAsia="en-US" w:bidi="ar-SA"/>
      </w:rPr>
    </w:lvl>
    <w:lvl w:ilvl="2" w:tplc="D7C2D430">
      <w:numFmt w:val="bullet"/>
      <w:lvlText w:val="•"/>
      <w:lvlJc w:val="left"/>
      <w:pPr>
        <w:ind w:left="2545" w:hanging="257"/>
      </w:pPr>
      <w:rPr>
        <w:rFonts w:hint="default"/>
        <w:lang w:val="ru-RU" w:eastAsia="en-US" w:bidi="ar-SA"/>
      </w:rPr>
    </w:lvl>
    <w:lvl w:ilvl="3" w:tplc="DD8CF104">
      <w:numFmt w:val="bullet"/>
      <w:lvlText w:val="•"/>
      <w:lvlJc w:val="left"/>
      <w:pPr>
        <w:ind w:left="3577" w:hanging="257"/>
      </w:pPr>
      <w:rPr>
        <w:rFonts w:hint="default"/>
        <w:lang w:val="ru-RU" w:eastAsia="en-US" w:bidi="ar-SA"/>
      </w:rPr>
    </w:lvl>
    <w:lvl w:ilvl="4" w:tplc="A81CEAB6">
      <w:numFmt w:val="bullet"/>
      <w:lvlText w:val="•"/>
      <w:lvlJc w:val="left"/>
      <w:pPr>
        <w:ind w:left="4610" w:hanging="257"/>
      </w:pPr>
      <w:rPr>
        <w:rFonts w:hint="default"/>
        <w:lang w:val="ru-RU" w:eastAsia="en-US" w:bidi="ar-SA"/>
      </w:rPr>
    </w:lvl>
    <w:lvl w:ilvl="5" w:tplc="0518B54E">
      <w:numFmt w:val="bullet"/>
      <w:lvlText w:val="•"/>
      <w:lvlJc w:val="left"/>
      <w:pPr>
        <w:ind w:left="5643" w:hanging="257"/>
      </w:pPr>
      <w:rPr>
        <w:rFonts w:hint="default"/>
        <w:lang w:val="ru-RU" w:eastAsia="en-US" w:bidi="ar-SA"/>
      </w:rPr>
    </w:lvl>
    <w:lvl w:ilvl="6" w:tplc="27B46CEE">
      <w:numFmt w:val="bullet"/>
      <w:lvlText w:val="•"/>
      <w:lvlJc w:val="left"/>
      <w:pPr>
        <w:ind w:left="6675" w:hanging="257"/>
      </w:pPr>
      <w:rPr>
        <w:rFonts w:hint="default"/>
        <w:lang w:val="ru-RU" w:eastAsia="en-US" w:bidi="ar-SA"/>
      </w:rPr>
    </w:lvl>
    <w:lvl w:ilvl="7" w:tplc="4498E9F4">
      <w:numFmt w:val="bullet"/>
      <w:lvlText w:val="•"/>
      <w:lvlJc w:val="left"/>
      <w:pPr>
        <w:ind w:left="7708" w:hanging="257"/>
      </w:pPr>
      <w:rPr>
        <w:rFonts w:hint="default"/>
        <w:lang w:val="ru-RU" w:eastAsia="en-US" w:bidi="ar-SA"/>
      </w:rPr>
    </w:lvl>
    <w:lvl w:ilvl="8" w:tplc="F8CC6C30">
      <w:numFmt w:val="bullet"/>
      <w:lvlText w:val="•"/>
      <w:lvlJc w:val="left"/>
      <w:pPr>
        <w:ind w:left="8741" w:hanging="257"/>
      </w:pPr>
      <w:rPr>
        <w:rFonts w:hint="default"/>
        <w:lang w:val="ru-RU" w:eastAsia="en-US" w:bidi="ar-SA"/>
      </w:rPr>
    </w:lvl>
  </w:abstractNum>
  <w:abstractNum w:abstractNumId="16" w15:restartNumberingAfterBreak="0">
    <w:nsid w:val="516B2D0E"/>
    <w:multiLevelType w:val="hybridMultilevel"/>
    <w:tmpl w:val="5CFCB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27F0E"/>
    <w:multiLevelType w:val="hybridMultilevel"/>
    <w:tmpl w:val="031CBB8C"/>
    <w:lvl w:ilvl="0" w:tplc="96C6A404">
      <w:numFmt w:val="bullet"/>
      <w:lvlText w:val="–"/>
      <w:lvlJc w:val="left"/>
      <w:pPr>
        <w:ind w:left="375" w:hanging="2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309EF2">
      <w:numFmt w:val="bullet"/>
      <w:lvlText w:val="•"/>
      <w:lvlJc w:val="left"/>
      <w:pPr>
        <w:ind w:left="1317" w:hanging="219"/>
      </w:pPr>
      <w:rPr>
        <w:rFonts w:hint="default"/>
        <w:lang w:val="ru-RU" w:eastAsia="en-US" w:bidi="ar-SA"/>
      </w:rPr>
    </w:lvl>
    <w:lvl w:ilvl="2" w:tplc="29724A4A">
      <w:numFmt w:val="bullet"/>
      <w:lvlText w:val="•"/>
      <w:lvlJc w:val="left"/>
      <w:pPr>
        <w:ind w:left="2255" w:hanging="219"/>
      </w:pPr>
      <w:rPr>
        <w:rFonts w:hint="default"/>
        <w:lang w:val="ru-RU" w:eastAsia="en-US" w:bidi="ar-SA"/>
      </w:rPr>
    </w:lvl>
    <w:lvl w:ilvl="3" w:tplc="74429410">
      <w:numFmt w:val="bullet"/>
      <w:lvlText w:val="•"/>
      <w:lvlJc w:val="left"/>
      <w:pPr>
        <w:ind w:left="3192" w:hanging="219"/>
      </w:pPr>
      <w:rPr>
        <w:rFonts w:hint="default"/>
        <w:lang w:val="ru-RU" w:eastAsia="en-US" w:bidi="ar-SA"/>
      </w:rPr>
    </w:lvl>
    <w:lvl w:ilvl="4" w:tplc="D5222616">
      <w:numFmt w:val="bullet"/>
      <w:lvlText w:val="•"/>
      <w:lvlJc w:val="left"/>
      <w:pPr>
        <w:ind w:left="4130" w:hanging="219"/>
      </w:pPr>
      <w:rPr>
        <w:rFonts w:hint="default"/>
        <w:lang w:val="ru-RU" w:eastAsia="en-US" w:bidi="ar-SA"/>
      </w:rPr>
    </w:lvl>
    <w:lvl w:ilvl="5" w:tplc="A546F798">
      <w:numFmt w:val="bullet"/>
      <w:lvlText w:val="•"/>
      <w:lvlJc w:val="left"/>
      <w:pPr>
        <w:ind w:left="5067" w:hanging="219"/>
      </w:pPr>
      <w:rPr>
        <w:rFonts w:hint="default"/>
        <w:lang w:val="ru-RU" w:eastAsia="en-US" w:bidi="ar-SA"/>
      </w:rPr>
    </w:lvl>
    <w:lvl w:ilvl="6" w:tplc="02887AA4">
      <w:numFmt w:val="bullet"/>
      <w:lvlText w:val="•"/>
      <w:lvlJc w:val="left"/>
      <w:pPr>
        <w:ind w:left="6005" w:hanging="219"/>
      </w:pPr>
      <w:rPr>
        <w:rFonts w:hint="default"/>
        <w:lang w:val="ru-RU" w:eastAsia="en-US" w:bidi="ar-SA"/>
      </w:rPr>
    </w:lvl>
    <w:lvl w:ilvl="7" w:tplc="653292D0">
      <w:numFmt w:val="bullet"/>
      <w:lvlText w:val="•"/>
      <w:lvlJc w:val="left"/>
      <w:pPr>
        <w:ind w:left="6942" w:hanging="219"/>
      </w:pPr>
      <w:rPr>
        <w:rFonts w:hint="default"/>
        <w:lang w:val="ru-RU" w:eastAsia="en-US" w:bidi="ar-SA"/>
      </w:rPr>
    </w:lvl>
    <w:lvl w:ilvl="8" w:tplc="9CEA6C1A">
      <w:numFmt w:val="bullet"/>
      <w:lvlText w:val="•"/>
      <w:lvlJc w:val="left"/>
      <w:pPr>
        <w:ind w:left="7880" w:hanging="219"/>
      </w:pPr>
      <w:rPr>
        <w:rFonts w:hint="default"/>
        <w:lang w:val="ru-RU" w:eastAsia="en-US" w:bidi="ar-SA"/>
      </w:rPr>
    </w:lvl>
  </w:abstractNum>
  <w:abstractNum w:abstractNumId="18" w15:restartNumberingAfterBreak="0">
    <w:nsid w:val="534F4721"/>
    <w:multiLevelType w:val="multilevel"/>
    <w:tmpl w:val="AEE2818C"/>
    <w:lvl w:ilvl="0">
      <w:start w:val="11"/>
      <w:numFmt w:val="decimal"/>
      <w:lvlText w:val="%1"/>
      <w:lvlJc w:val="left"/>
      <w:pPr>
        <w:ind w:left="258" w:hanging="8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82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8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3" w:hanging="8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8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8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8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8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822"/>
      </w:pPr>
      <w:rPr>
        <w:rFonts w:hint="default"/>
        <w:lang w:val="ru-RU" w:eastAsia="en-US" w:bidi="ar-SA"/>
      </w:rPr>
    </w:lvl>
  </w:abstractNum>
  <w:abstractNum w:abstractNumId="19" w15:restartNumberingAfterBreak="0">
    <w:nsid w:val="58E63DC6"/>
    <w:multiLevelType w:val="multilevel"/>
    <w:tmpl w:val="7B12C454"/>
    <w:lvl w:ilvl="0">
      <w:start w:val="6"/>
      <w:numFmt w:val="decimal"/>
      <w:lvlText w:val="%1"/>
      <w:lvlJc w:val="left"/>
      <w:pPr>
        <w:ind w:left="258" w:hanging="635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258" w:hanging="635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258" w:hanging="63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5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238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212"/>
      </w:pPr>
      <w:rPr>
        <w:rFonts w:hint="default"/>
        <w:lang w:val="ru-RU" w:eastAsia="en-US" w:bidi="ar-SA"/>
      </w:rPr>
    </w:lvl>
  </w:abstractNum>
  <w:abstractNum w:abstractNumId="20" w15:restartNumberingAfterBreak="0">
    <w:nsid w:val="597761C8"/>
    <w:multiLevelType w:val="multilevel"/>
    <w:tmpl w:val="425C24EC"/>
    <w:lvl w:ilvl="0">
      <w:start w:val="4"/>
      <w:numFmt w:val="decimal"/>
      <w:lvlText w:val="%1"/>
      <w:lvlJc w:val="left"/>
      <w:pPr>
        <w:ind w:left="258" w:hanging="80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80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80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3" w:hanging="8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8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8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8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8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806"/>
      </w:pPr>
      <w:rPr>
        <w:rFonts w:hint="default"/>
        <w:lang w:val="ru-RU" w:eastAsia="en-US" w:bidi="ar-SA"/>
      </w:rPr>
    </w:lvl>
  </w:abstractNum>
  <w:abstractNum w:abstractNumId="21" w15:restartNumberingAfterBreak="0">
    <w:nsid w:val="5B226B0F"/>
    <w:multiLevelType w:val="hybridMultilevel"/>
    <w:tmpl w:val="C786F9AC"/>
    <w:lvl w:ilvl="0" w:tplc="CD70E896">
      <w:numFmt w:val="bullet"/>
      <w:lvlText w:val="-"/>
      <w:lvlJc w:val="left"/>
      <w:pPr>
        <w:ind w:left="141" w:hanging="164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79040232">
      <w:numFmt w:val="bullet"/>
      <w:lvlText w:val="•"/>
      <w:lvlJc w:val="left"/>
      <w:pPr>
        <w:ind w:left="824" w:hanging="164"/>
      </w:pPr>
      <w:rPr>
        <w:rFonts w:hint="default"/>
        <w:lang w:val="ru-RU" w:eastAsia="en-US" w:bidi="ar-SA"/>
      </w:rPr>
    </w:lvl>
    <w:lvl w:ilvl="2" w:tplc="B66E3A6C">
      <w:numFmt w:val="bullet"/>
      <w:lvlText w:val="•"/>
      <w:lvlJc w:val="left"/>
      <w:pPr>
        <w:ind w:left="1508" w:hanging="164"/>
      </w:pPr>
      <w:rPr>
        <w:rFonts w:hint="default"/>
        <w:lang w:val="ru-RU" w:eastAsia="en-US" w:bidi="ar-SA"/>
      </w:rPr>
    </w:lvl>
    <w:lvl w:ilvl="3" w:tplc="9062671A">
      <w:numFmt w:val="bullet"/>
      <w:lvlText w:val="•"/>
      <w:lvlJc w:val="left"/>
      <w:pPr>
        <w:ind w:left="2192" w:hanging="164"/>
      </w:pPr>
      <w:rPr>
        <w:rFonts w:hint="default"/>
        <w:lang w:val="ru-RU" w:eastAsia="en-US" w:bidi="ar-SA"/>
      </w:rPr>
    </w:lvl>
    <w:lvl w:ilvl="4" w:tplc="BD0E5B66">
      <w:numFmt w:val="bullet"/>
      <w:lvlText w:val="•"/>
      <w:lvlJc w:val="left"/>
      <w:pPr>
        <w:ind w:left="2876" w:hanging="164"/>
      </w:pPr>
      <w:rPr>
        <w:rFonts w:hint="default"/>
        <w:lang w:val="ru-RU" w:eastAsia="en-US" w:bidi="ar-SA"/>
      </w:rPr>
    </w:lvl>
    <w:lvl w:ilvl="5" w:tplc="BD143FA0">
      <w:numFmt w:val="bullet"/>
      <w:lvlText w:val="•"/>
      <w:lvlJc w:val="left"/>
      <w:pPr>
        <w:ind w:left="3561" w:hanging="164"/>
      </w:pPr>
      <w:rPr>
        <w:rFonts w:hint="default"/>
        <w:lang w:val="ru-RU" w:eastAsia="en-US" w:bidi="ar-SA"/>
      </w:rPr>
    </w:lvl>
    <w:lvl w:ilvl="6" w:tplc="2DDA84F4">
      <w:numFmt w:val="bullet"/>
      <w:lvlText w:val="•"/>
      <w:lvlJc w:val="left"/>
      <w:pPr>
        <w:ind w:left="4245" w:hanging="164"/>
      </w:pPr>
      <w:rPr>
        <w:rFonts w:hint="default"/>
        <w:lang w:val="ru-RU" w:eastAsia="en-US" w:bidi="ar-SA"/>
      </w:rPr>
    </w:lvl>
    <w:lvl w:ilvl="7" w:tplc="F39C4522">
      <w:numFmt w:val="bullet"/>
      <w:lvlText w:val="•"/>
      <w:lvlJc w:val="left"/>
      <w:pPr>
        <w:ind w:left="4929" w:hanging="164"/>
      </w:pPr>
      <w:rPr>
        <w:rFonts w:hint="default"/>
        <w:lang w:val="ru-RU" w:eastAsia="en-US" w:bidi="ar-SA"/>
      </w:rPr>
    </w:lvl>
    <w:lvl w:ilvl="8" w:tplc="872C3352">
      <w:numFmt w:val="bullet"/>
      <w:lvlText w:val="•"/>
      <w:lvlJc w:val="left"/>
      <w:pPr>
        <w:ind w:left="5613" w:hanging="164"/>
      </w:pPr>
      <w:rPr>
        <w:rFonts w:hint="default"/>
        <w:lang w:val="ru-RU" w:eastAsia="en-US" w:bidi="ar-SA"/>
      </w:rPr>
    </w:lvl>
  </w:abstractNum>
  <w:abstractNum w:abstractNumId="22" w15:restartNumberingAfterBreak="0">
    <w:nsid w:val="5C4A5E34"/>
    <w:multiLevelType w:val="multilevel"/>
    <w:tmpl w:val="D89ECD88"/>
    <w:lvl w:ilvl="0">
      <w:start w:val="1"/>
      <w:numFmt w:val="decimal"/>
      <w:lvlText w:val="%1"/>
      <w:lvlJc w:val="left"/>
      <w:pPr>
        <w:ind w:left="258" w:hanging="52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52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3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526"/>
      </w:pPr>
      <w:rPr>
        <w:rFonts w:hint="default"/>
        <w:lang w:val="ru-RU" w:eastAsia="en-US" w:bidi="ar-SA"/>
      </w:rPr>
    </w:lvl>
  </w:abstractNum>
  <w:abstractNum w:abstractNumId="23" w15:restartNumberingAfterBreak="0">
    <w:nsid w:val="5E6E72A5"/>
    <w:multiLevelType w:val="hybridMultilevel"/>
    <w:tmpl w:val="EE0E2900"/>
    <w:lvl w:ilvl="0" w:tplc="2B98D02C">
      <w:start w:val="1"/>
      <w:numFmt w:val="decimal"/>
      <w:lvlText w:val="%1"/>
      <w:lvlJc w:val="left"/>
      <w:pPr>
        <w:ind w:left="470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406D67A">
      <w:start w:val="1"/>
      <w:numFmt w:val="decimal"/>
      <w:lvlText w:val="%2."/>
      <w:lvlJc w:val="left"/>
      <w:pPr>
        <w:ind w:left="711" w:hanging="279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  <w:lang w:val="ru-RU" w:eastAsia="en-US" w:bidi="ar-SA"/>
      </w:rPr>
    </w:lvl>
    <w:lvl w:ilvl="2" w:tplc="C0C609EA">
      <w:start w:val="1"/>
      <w:numFmt w:val="decimal"/>
      <w:lvlText w:val="%3"/>
      <w:lvlJc w:val="left"/>
      <w:pPr>
        <w:ind w:left="762" w:hanging="22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 w:tplc="D42E9FD4">
      <w:numFmt w:val="bullet"/>
      <w:lvlText w:val="•"/>
      <w:lvlJc w:val="left"/>
      <w:pPr>
        <w:ind w:left="1940" w:hanging="228"/>
      </w:pPr>
      <w:rPr>
        <w:rFonts w:hint="default"/>
        <w:lang w:val="ru-RU" w:eastAsia="en-US" w:bidi="ar-SA"/>
      </w:rPr>
    </w:lvl>
    <w:lvl w:ilvl="4" w:tplc="203852F2">
      <w:numFmt w:val="bullet"/>
      <w:lvlText w:val="•"/>
      <w:lvlJc w:val="left"/>
      <w:pPr>
        <w:ind w:left="3121" w:hanging="228"/>
      </w:pPr>
      <w:rPr>
        <w:rFonts w:hint="default"/>
        <w:lang w:val="ru-RU" w:eastAsia="en-US" w:bidi="ar-SA"/>
      </w:rPr>
    </w:lvl>
    <w:lvl w:ilvl="5" w:tplc="5FE67E76">
      <w:numFmt w:val="bullet"/>
      <w:lvlText w:val="•"/>
      <w:lvlJc w:val="left"/>
      <w:pPr>
        <w:ind w:left="4302" w:hanging="228"/>
      </w:pPr>
      <w:rPr>
        <w:rFonts w:hint="default"/>
        <w:lang w:val="ru-RU" w:eastAsia="en-US" w:bidi="ar-SA"/>
      </w:rPr>
    </w:lvl>
    <w:lvl w:ilvl="6" w:tplc="03FA0ABE">
      <w:numFmt w:val="bullet"/>
      <w:lvlText w:val="•"/>
      <w:lvlJc w:val="left"/>
      <w:pPr>
        <w:ind w:left="5483" w:hanging="228"/>
      </w:pPr>
      <w:rPr>
        <w:rFonts w:hint="default"/>
        <w:lang w:val="ru-RU" w:eastAsia="en-US" w:bidi="ar-SA"/>
      </w:rPr>
    </w:lvl>
    <w:lvl w:ilvl="7" w:tplc="94A29CC0">
      <w:numFmt w:val="bullet"/>
      <w:lvlText w:val="•"/>
      <w:lvlJc w:val="left"/>
      <w:pPr>
        <w:ind w:left="6664" w:hanging="228"/>
      </w:pPr>
      <w:rPr>
        <w:rFonts w:hint="default"/>
        <w:lang w:val="ru-RU" w:eastAsia="en-US" w:bidi="ar-SA"/>
      </w:rPr>
    </w:lvl>
    <w:lvl w:ilvl="8" w:tplc="02EC6B58">
      <w:numFmt w:val="bullet"/>
      <w:lvlText w:val="•"/>
      <w:lvlJc w:val="left"/>
      <w:pPr>
        <w:ind w:left="7844" w:hanging="228"/>
      </w:pPr>
      <w:rPr>
        <w:rFonts w:hint="default"/>
        <w:lang w:val="ru-RU" w:eastAsia="en-US" w:bidi="ar-SA"/>
      </w:rPr>
    </w:lvl>
  </w:abstractNum>
  <w:abstractNum w:abstractNumId="24" w15:restartNumberingAfterBreak="0">
    <w:nsid w:val="64D463EC"/>
    <w:multiLevelType w:val="hybridMultilevel"/>
    <w:tmpl w:val="1FFEA5C2"/>
    <w:lvl w:ilvl="0" w:tplc="7FECE5F8">
      <w:numFmt w:val="bullet"/>
      <w:lvlText w:val="–"/>
      <w:lvlJc w:val="left"/>
      <w:pPr>
        <w:ind w:left="258" w:hanging="19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95C1C3A">
      <w:numFmt w:val="bullet"/>
      <w:lvlText w:val="•"/>
      <w:lvlJc w:val="left"/>
      <w:pPr>
        <w:ind w:left="1254" w:hanging="197"/>
      </w:pPr>
      <w:rPr>
        <w:rFonts w:hint="default"/>
        <w:lang w:val="ru-RU" w:eastAsia="en-US" w:bidi="ar-SA"/>
      </w:rPr>
    </w:lvl>
    <w:lvl w:ilvl="2" w:tplc="5E741CF4">
      <w:numFmt w:val="bullet"/>
      <w:lvlText w:val="•"/>
      <w:lvlJc w:val="left"/>
      <w:pPr>
        <w:ind w:left="2249" w:hanging="197"/>
      </w:pPr>
      <w:rPr>
        <w:rFonts w:hint="default"/>
        <w:lang w:val="ru-RU" w:eastAsia="en-US" w:bidi="ar-SA"/>
      </w:rPr>
    </w:lvl>
    <w:lvl w:ilvl="3" w:tplc="2F74DBA2">
      <w:numFmt w:val="bullet"/>
      <w:lvlText w:val="•"/>
      <w:lvlJc w:val="left"/>
      <w:pPr>
        <w:ind w:left="3243" w:hanging="197"/>
      </w:pPr>
      <w:rPr>
        <w:rFonts w:hint="default"/>
        <w:lang w:val="ru-RU" w:eastAsia="en-US" w:bidi="ar-SA"/>
      </w:rPr>
    </w:lvl>
    <w:lvl w:ilvl="4" w:tplc="83FAB4E8">
      <w:numFmt w:val="bullet"/>
      <w:lvlText w:val="•"/>
      <w:lvlJc w:val="left"/>
      <w:pPr>
        <w:ind w:left="4238" w:hanging="197"/>
      </w:pPr>
      <w:rPr>
        <w:rFonts w:hint="default"/>
        <w:lang w:val="ru-RU" w:eastAsia="en-US" w:bidi="ar-SA"/>
      </w:rPr>
    </w:lvl>
    <w:lvl w:ilvl="5" w:tplc="B32E8A38">
      <w:numFmt w:val="bullet"/>
      <w:lvlText w:val="•"/>
      <w:lvlJc w:val="left"/>
      <w:pPr>
        <w:ind w:left="5233" w:hanging="197"/>
      </w:pPr>
      <w:rPr>
        <w:rFonts w:hint="default"/>
        <w:lang w:val="ru-RU" w:eastAsia="en-US" w:bidi="ar-SA"/>
      </w:rPr>
    </w:lvl>
    <w:lvl w:ilvl="6" w:tplc="04406B40">
      <w:numFmt w:val="bullet"/>
      <w:lvlText w:val="•"/>
      <w:lvlJc w:val="left"/>
      <w:pPr>
        <w:ind w:left="6227" w:hanging="197"/>
      </w:pPr>
      <w:rPr>
        <w:rFonts w:hint="default"/>
        <w:lang w:val="ru-RU" w:eastAsia="en-US" w:bidi="ar-SA"/>
      </w:rPr>
    </w:lvl>
    <w:lvl w:ilvl="7" w:tplc="CCC05AAE">
      <w:numFmt w:val="bullet"/>
      <w:lvlText w:val="•"/>
      <w:lvlJc w:val="left"/>
      <w:pPr>
        <w:ind w:left="7222" w:hanging="197"/>
      </w:pPr>
      <w:rPr>
        <w:rFonts w:hint="default"/>
        <w:lang w:val="ru-RU" w:eastAsia="en-US" w:bidi="ar-SA"/>
      </w:rPr>
    </w:lvl>
    <w:lvl w:ilvl="8" w:tplc="2B0481CA">
      <w:numFmt w:val="bullet"/>
      <w:lvlText w:val="•"/>
      <w:lvlJc w:val="left"/>
      <w:pPr>
        <w:ind w:left="8217" w:hanging="197"/>
      </w:pPr>
      <w:rPr>
        <w:rFonts w:hint="default"/>
        <w:lang w:val="ru-RU" w:eastAsia="en-US" w:bidi="ar-SA"/>
      </w:rPr>
    </w:lvl>
  </w:abstractNum>
  <w:abstractNum w:abstractNumId="25" w15:restartNumberingAfterBreak="0">
    <w:nsid w:val="65890C1F"/>
    <w:multiLevelType w:val="multilevel"/>
    <w:tmpl w:val="58122D6E"/>
    <w:lvl w:ilvl="0">
      <w:start w:val="6"/>
      <w:numFmt w:val="decimal"/>
      <w:lvlText w:val="%1"/>
      <w:lvlJc w:val="left"/>
      <w:pPr>
        <w:ind w:left="889" w:hanging="631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89" w:hanging="631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889" w:hanging="63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58" w:hanging="2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988" w:hanging="2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5" w:hanging="2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1" w:hanging="2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7" w:hanging="2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3" w:hanging="260"/>
      </w:pPr>
      <w:rPr>
        <w:rFonts w:hint="default"/>
        <w:lang w:val="ru-RU" w:eastAsia="en-US" w:bidi="ar-SA"/>
      </w:rPr>
    </w:lvl>
  </w:abstractNum>
  <w:abstractNum w:abstractNumId="26" w15:restartNumberingAfterBreak="0">
    <w:nsid w:val="670326DE"/>
    <w:multiLevelType w:val="multilevel"/>
    <w:tmpl w:val="1FA67D36"/>
    <w:lvl w:ilvl="0">
      <w:start w:val="6"/>
      <w:numFmt w:val="decimal"/>
      <w:lvlText w:val="%1"/>
      <w:lvlJc w:val="left"/>
      <w:pPr>
        <w:ind w:left="1459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9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8" w:hanging="885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58" w:hanging="914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375" w:hanging="9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7" w:hanging="9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9" w:hanging="9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9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2" w:hanging="914"/>
      </w:pPr>
      <w:rPr>
        <w:rFonts w:hint="default"/>
        <w:lang w:val="ru-RU" w:eastAsia="en-US" w:bidi="ar-SA"/>
      </w:rPr>
    </w:lvl>
  </w:abstractNum>
  <w:abstractNum w:abstractNumId="27" w15:restartNumberingAfterBreak="0">
    <w:nsid w:val="6AF8089B"/>
    <w:multiLevelType w:val="hybridMultilevel"/>
    <w:tmpl w:val="C9DA27C6"/>
    <w:lvl w:ilvl="0" w:tplc="22C436D0">
      <w:numFmt w:val="bullet"/>
      <w:lvlText w:val="-"/>
      <w:lvlJc w:val="left"/>
      <w:pPr>
        <w:ind w:left="102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3BE8840A">
      <w:numFmt w:val="bullet"/>
      <w:lvlText w:val="•"/>
      <w:lvlJc w:val="left"/>
      <w:pPr>
        <w:ind w:left="485" w:hanging="140"/>
      </w:pPr>
      <w:rPr>
        <w:rFonts w:hint="default"/>
        <w:lang w:val="ru-RU" w:eastAsia="en-US" w:bidi="ar-SA"/>
      </w:rPr>
    </w:lvl>
    <w:lvl w:ilvl="2" w:tplc="FF226246">
      <w:numFmt w:val="bullet"/>
      <w:lvlText w:val="•"/>
      <w:lvlJc w:val="left"/>
      <w:pPr>
        <w:ind w:left="871" w:hanging="140"/>
      </w:pPr>
      <w:rPr>
        <w:rFonts w:hint="default"/>
        <w:lang w:val="ru-RU" w:eastAsia="en-US" w:bidi="ar-SA"/>
      </w:rPr>
    </w:lvl>
    <w:lvl w:ilvl="3" w:tplc="AB207018">
      <w:numFmt w:val="bullet"/>
      <w:lvlText w:val="•"/>
      <w:lvlJc w:val="left"/>
      <w:pPr>
        <w:ind w:left="1257" w:hanging="140"/>
      </w:pPr>
      <w:rPr>
        <w:rFonts w:hint="default"/>
        <w:lang w:val="ru-RU" w:eastAsia="en-US" w:bidi="ar-SA"/>
      </w:rPr>
    </w:lvl>
    <w:lvl w:ilvl="4" w:tplc="C422BF38">
      <w:numFmt w:val="bullet"/>
      <w:lvlText w:val="•"/>
      <w:lvlJc w:val="left"/>
      <w:pPr>
        <w:ind w:left="1643" w:hanging="140"/>
      </w:pPr>
      <w:rPr>
        <w:rFonts w:hint="default"/>
        <w:lang w:val="ru-RU" w:eastAsia="en-US" w:bidi="ar-SA"/>
      </w:rPr>
    </w:lvl>
    <w:lvl w:ilvl="5" w:tplc="6DDC2096">
      <w:numFmt w:val="bullet"/>
      <w:lvlText w:val="•"/>
      <w:lvlJc w:val="left"/>
      <w:pPr>
        <w:ind w:left="2029" w:hanging="140"/>
      </w:pPr>
      <w:rPr>
        <w:rFonts w:hint="default"/>
        <w:lang w:val="ru-RU" w:eastAsia="en-US" w:bidi="ar-SA"/>
      </w:rPr>
    </w:lvl>
    <w:lvl w:ilvl="6" w:tplc="63E2576C">
      <w:numFmt w:val="bullet"/>
      <w:lvlText w:val="•"/>
      <w:lvlJc w:val="left"/>
      <w:pPr>
        <w:ind w:left="2415" w:hanging="140"/>
      </w:pPr>
      <w:rPr>
        <w:rFonts w:hint="default"/>
        <w:lang w:val="ru-RU" w:eastAsia="en-US" w:bidi="ar-SA"/>
      </w:rPr>
    </w:lvl>
    <w:lvl w:ilvl="7" w:tplc="59C443BC">
      <w:numFmt w:val="bullet"/>
      <w:lvlText w:val="•"/>
      <w:lvlJc w:val="left"/>
      <w:pPr>
        <w:ind w:left="2801" w:hanging="140"/>
      </w:pPr>
      <w:rPr>
        <w:rFonts w:hint="default"/>
        <w:lang w:val="ru-RU" w:eastAsia="en-US" w:bidi="ar-SA"/>
      </w:rPr>
    </w:lvl>
    <w:lvl w:ilvl="8" w:tplc="E9EEDFE8">
      <w:numFmt w:val="bullet"/>
      <w:lvlText w:val="•"/>
      <w:lvlJc w:val="left"/>
      <w:pPr>
        <w:ind w:left="3187" w:hanging="140"/>
      </w:pPr>
      <w:rPr>
        <w:rFonts w:hint="default"/>
        <w:lang w:val="ru-RU" w:eastAsia="en-US" w:bidi="ar-SA"/>
      </w:rPr>
    </w:lvl>
  </w:abstractNum>
  <w:abstractNum w:abstractNumId="28" w15:restartNumberingAfterBreak="0">
    <w:nsid w:val="6BEE60DF"/>
    <w:multiLevelType w:val="multilevel"/>
    <w:tmpl w:val="0804D7F6"/>
    <w:lvl w:ilvl="0">
      <w:start w:val="5"/>
      <w:numFmt w:val="decimal"/>
      <w:lvlText w:val="%1"/>
      <w:lvlJc w:val="left"/>
      <w:pPr>
        <w:ind w:left="258" w:hanging="51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51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51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3" w:hanging="5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5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5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5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5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516"/>
      </w:pPr>
      <w:rPr>
        <w:rFonts w:hint="default"/>
        <w:lang w:val="ru-RU" w:eastAsia="en-US" w:bidi="ar-SA"/>
      </w:rPr>
    </w:lvl>
  </w:abstractNum>
  <w:abstractNum w:abstractNumId="29" w15:restartNumberingAfterBreak="0">
    <w:nsid w:val="6EBC6C91"/>
    <w:multiLevelType w:val="multilevel"/>
    <w:tmpl w:val="88BAB96A"/>
    <w:lvl w:ilvl="0">
      <w:start w:val="6"/>
      <w:numFmt w:val="decimal"/>
      <w:lvlText w:val="%1"/>
      <w:lvlJc w:val="left"/>
      <w:pPr>
        <w:ind w:left="258" w:hanging="758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258" w:hanging="75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8" w:hanging="926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43" w:hanging="9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9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9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9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9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926"/>
      </w:pPr>
      <w:rPr>
        <w:rFonts w:hint="default"/>
        <w:lang w:val="ru-RU" w:eastAsia="en-US" w:bidi="ar-SA"/>
      </w:rPr>
    </w:lvl>
  </w:abstractNum>
  <w:abstractNum w:abstractNumId="30" w15:restartNumberingAfterBreak="0">
    <w:nsid w:val="73182904"/>
    <w:multiLevelType w:val="multilevel"/>
    <w:tmpl w:val="C7FCB1DE"/>
    <w:lvl w:ilvl="0">
      <w:start w:val="10"/>
      <w:numFmt w:val="decimal"/>
      <w:lvlText w:val="%1"/>
      <w:lvlJc w:val="left"/>
      <w:pPr>
        <w:ind w:left="841" w:hanging="541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41" w:hanging="5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0" w:hanging="73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478" w:hanging="240"/>
      </w:pPr>
      <w:rPr>
        <w:rFonts w:ascii="Times New Roman" w:eastAsia="Times New Roman" w:hAnsi="Times New Roman" w:cs="Times New Roman" w:hint="default"/>
        <w:i/>
        <w:iCs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1467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5">
      <w:start w:val="1"/>
      <w:numFmt w:val="decimal"/>
      <w:lvlText w:val="%5.%6."/>
      <w:lvlJc w:val="left"/>
      <w:pPr>
        <w:ind w:left="478" w:hanging="5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5465" w:hanging="58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0" w:hanging="58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6" w:hanging="583"/>
      </w:pPr>
      <w:rPr>
        <w:rFonts w:hint="default"/>
        <w:lang w:val="ru-RU" w:eastAsia="en-US" w:bidi="ar-SA"/>
      </w:rPr>
    </w:lvl>
  </w:abstractNum>
  <w:abstractNum w:abstractNumId="31" w15:restartNumberingAfterBreak="0">
    <w:nsid w:val="754109EE"/>
    <w:multiLevelType w:val="multilevel"/>
    <w:tmpl w:val="178EF79A"/>
    <w:lvl w:ilvl="0">
      <w:start w:val="9"/>
      <w:numFmt w:val="decimal"/>
      <w:lvlText w:val="%1"/>
      <w:lvlJc w:val="left"/>
      <w:pPr>
        <w:ind w:left="258" w:hanging="66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66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8" w:hanging="842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258" w:hanging="959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238" w:hanging="95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95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95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95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959"/>
      </w:pPr>
      <w:rPr>
        <w:rFonts w:hint="default"/>
        <w:lang w:val="ru-RU" w:eastAsia="en-US" w:bidi="ar-SA"/>
      </w:rPr>
    </w:lvl>
  </w:abstractNum>
  <w:abstractNum w:abstractNumId="32" w15:restartNumberingAfterBreak="0">
    <w:nsid w:val="7AF020F1"/>
    <w:multiLevelType w:val="multilevel"/>
    <w:tmpl w:val="782233F8"/>
    <w:lvl w:ilvl="0">
      <w:start w:val="7"/>
      <w:numFmt w:val="decimal"/>
      <w:lvlText w:val="%1"/>
      <w:lvlJc w:val="left"/>
      <w:pPr>
        <w:ind w:left="258" w:hanging="62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8" w:hanging="62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49" w:hanging="6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3" w:hanging="6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8" w:hanging="6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3" w:hanging="6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7" w:hanging="6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2" w:hanging="6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7" w:hanging="624"/>
      </w:pPr>
      <w:rPr>
        <w:rFonts w:hint="default"/>
        <w:lang w:val="ru-RU" w:eastAsia="en-US" w:bidi="ar-SA"/>
      </w:rPr>
    </w:lvl>
  </w:abstractNum>
  <w:abstractNum w:abstractNumId="33" w15:restartNumberingAfterBreak="0">
    <w:nsid w:val="7C5B7331"/>
    <w:multiLevelType w:val="multilevel"/>
    <w:tmpl w:val="15C46F0C"/>
    <w:lvl w:ilvl="0">
      <w:start w:val="8"/>
      <w:numFmt w:val="decimal"/>
      <w:lvlText w:val="%1"/>
      <w:lvlJc w:val="left"/>
      <w:pPr>
        <w:ind w:left="1459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9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8" w:hanging="81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403" w:hanging="8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5" w:hanging="8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7" w:hanging="8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9" w:hanging="8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8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2" w:hanging="811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21"/>
  </w:num>
  <w:num w:numId="3">
    <w:abstractNumId w:val="10"/>
  </w:num>
  <w:num w:numId="4">
    <w:abstractNumId w:val="12"/>
  </w:num>
  <w:num w:numId="5">
    <w:abstractNumId w:val="2"/>
  </w:num>
  <w:num w:numId="6">
    <w:abstractNumId w:val="17"/>
  </w:num>
  <w:num w:numId="7">
    <w:abstractNumId w:val="15"/>
  </w:num>
  <w:num w:numId="8">
    <w:abstractNumId w:val="30"/>
  </w:num>
  <w:num w:numId="9">
    <w:abstractNumId w:val="27"/>
  </w:num>
  <w:num w:numId="10">
    <w:abstractNumId w:val="7"/>
  </w:num>
  <w:num w:numId="11">
    <w:abstractNumId w:val="23"/>
  </w:num>
  <w:num w:numId="12">
    <w:abstractNumId w:val="18"/>
  </w:num>
  <w:num w:numId="13">
    <w:abstractNumId w:val="9"/>
  </w:num>
  <w:num w:numId="14">
    <w:abstractNumId w:val="14"/>
  </w:num>
  <w:num w:numId="15">
    <w:abstractNumId w:val="3"/>
  </w:num>
  <w:num w:numId="16">
    <w:abstractNumId w:val="31"/>
  </w:num>
  <w:num w:numId="17">
    <w:abstractNumId w:val="33"/>
  </w:num>
  <w:num w:numId="18">
    <w:abstractNumId w:val="32"/>
  </w:num>
  <w:num w:numId="19">
    <w:abstractNumId w:val="29"/>
  </w:num>
  <w:num w:numId="20">
    <w:abstractNumId w:val="11"/>
  </w:num>
  <w:num w:numId="21">
    <w:abstractNumId w:val="25"/>
  </w:num>
  <w:num w:numId="22">
    <w:abstractNumId w:val="13"/>
  </w:num>
  <w:num w:numId="23">
    <w:abstractNumId w:val="19"/>
  </w:num>
  <w:num w:numId="24">
    <w:abstractNumId w:val="0"/>
  </w:num>
  <w:num w:numId="25">
    <w:abstractNumId w:val="1"/>
  </w:num>
  <w:num w:numId="26">
    <w:abstractNumId w:val="5"/>
  </w:num>
  <w:num w:numId="27">
    <w:abstractNumId w:val="26"/>
  </w:num>
  <w:num w:numId="28">
    <w:abstractNumId w:val="28"/>
  </w:num>
  <w:num w:numId="29">
    <w:abstractNumId w:val="20"/>
  </w:num>
  <w:num w:numId="30">
    <w:abstractNumId w:val="4"/>
  </w:num>
  <w:num w:numId="31">
    <w:abstractNumId w:val="24"/>
  </w:num>
  <w:num w:numId="32">
    <w:abstractNumId w:val="22"/>
  </w:num>
  <w:num w:numId="33">
    <w:abstractNumId w:val="6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966"/>
    <w:rsid w:val="000100ED"/>
    <w:rsid w:val="00013A8C"/>
    <w:rsid w:val="00016AA4"/>
    <w:rsid w:val="00017643"/>
    <w:rsid w:val="00026CE8"/>
    <w:rsid w:val="00037AA3"/>
    <w:rsid w:val="000702A3"/>
    <w:rsid w:val="00087E87"/>
    <w:rsid w:val="000962AB"/>
    <w:rsid w:val="00096343"/>
    <w:rsid w:val="000A164B"/>
    <w:rsid w:val="000C1B33"/>
    <w:rsid w:val="000C76B8"/>
    <w:rsid w:val="000E2E47"/>
    <w:rsid w:val="000F1257"/>
    <w:rsid w:val="000F464A"/>
    <w:rsid w:val="00123A44"/>
    <w:rsid w:val="00141462"/>
    <w:rsid w:val="0016574E"/>
    <w:rsid w:val="00184596"/>
    <w:rsid w:val="001A3CDD"/>
    <w:rsid w:val="001A5B54"/>
    <w:rsid w:val="001B5F44"/>
    <w:rsid w:val="001D0030"/>
    <w:rsid w:val="001D1111"/>
    <w:rsid w:val="001D4BC1"/>
    <w:rsid w:val="001E1BA4"/>
    <w:rsid w:val="001E52D0"/>
    <w:rsid w:val="002017A1"/>
    <w:rsid w:val="002055E7"/>
    <w:rsid w:val="002246A6"/>
    <w:rsid w:val="00227180"/>
    <w:rsid w:val="00231B6B"/>
    <w:rsid w:val="00240C57"/>
    <w:rsid w:val="00246003"/>
    <w:rsid w:val="00255E27"/>
    <w:rsid w:val="002663CC"/>
    <w:rsid w:val="002D571E"/>
    <w:rsid w:val="002E3480"/>
    <w:rsid w:val="002E5AE5"/>
    <w:rsid w:val="00302987"/>
    <w:rsid w:val="0030695A"/>
    <w:rsid w:val="00307EAC"/>
    <w:rsid w:val="00313C02"/>
    <w:rsid w:val="0036765C"/>
    <w:rsid w:val="003A7AAD"/>
    <w:rsid w:val="003C39F7"/>
    <w:rsid w:val="003C7C7E"/>
    <w:rsid w:val="003D6F69"/>
    <w:rsid w:val="003D7966"/>
    <w:rsid w:val="003E0CDC"/>
    <w:rsid w:val="003E119F"/>
    <w:rsid w:val="003F5E6A"/>
    <w:rsid w:val="004116C2"/>
    <w:rsid w:val="0041633B"/>
    <w:rsid w:val="00417479"/>
    <w:rsid w:val="00420DD6"/>
    <w:rsid w:val="0043250C"/>
    <w:rsid w:val="00433AC0"/>
    <w:rsid w:val="0043751B"/>
    <w:rsid w:val="004430A8"/>
    <w:rsid w:val="004628E6"/>
    <w:rsid w:val="00470943"/>
    <w:rsid w:val="004713DB"/>
    <w:rsid w:val="00482F1B"/>
    <w:rsid w:val="00491B69"/>
    <w:rsid w:val="004B4D97"/>
    <w:rsid w:val="004E76E8"/>
    <w:rsid w:val="00505D37"/>
    <w:rsid w:val="00507E4D"/>
    <w:rsid w:val="00522A09"/>
    <w:rsid w:val="0053556B"/>
    <w:rsid w:val="00537B26"/>
    <w:rsid w:val="00545FEB"/>
    <w:rsid w:val="00550FCF"/>
    <w:rsid w:val="00553B30"/>
    <w:rsid w:val="00561108"/>
    <w:rsid w:val="005656F4"/>
    <w:rsid w:val="00575379"/>
    <w:rsid w:val="00597365"/>
    <w:rsid w:val="0059757C"/>
    <w:rsid w:val="005A60C9"/>
    <w:rsid w:val="005B2303"/>
    <w:rsid w:val="005D663F"/>
    <w:rsid w:val="005D727D"/>
    <w:rsid w:val="005F3F52"/>
    <w:rsid w:val="00617161"/>
    <w:rsid w:val="00620A74"/>
    <w:rsid w:val="006314F2"/>
    <w:rsid w:val="006576A1"/>
    <w:rsid w:val="006648CC"/>
    <w:rsid w:val="006660A9"/>
    <w:rsid w:val="00670C93"/>
    <w:rsid w:val="00673A6E"/>
    <w:rsid w:val="00681A3F"/>
    <w:rsid w:val="00690003"/>
    <w:rsid w:val="006928DE"/>
    <w:rsid w:val="006A3D28"/>
    <w:rsid w:val="006B1A2E"/>
    <w:rsid w:val="006C52AC"/>
    <w:rsid w:val="006D3357"/>
    <w:rsid w:val="006F62E2"/>
    <w:rsid w:val="006F75CD"/>
    <w:rsid w:val="0071168C"/>
    <w:rsid w:val="00713753"/>
    <w:rsid w:val="00724177"/>
    <w:rsid w:val="007334C4"/>
    <w:rsid w:val="00751F2E"/>
    <w:rsid w:val="007A795A"/>
    <w:rsid w:val="007C0D35"/>
    <w:rsid w:val="007C746C"/>
    <w:rsid w:val="00815465"/>
    <w:rsid w:val="008205E8"/>
    <w:rsid w:val="008332DA"/>
    <w:rsid w:val="0085275F"/>
    <w:rsid w:val="00885CE2"/>
    <w:rsid w:val="0088673F"/>
    <w:rsid w:val="00894C71"/>
    <w:rsid w:val="008D3AA8"/>
    <w:rsid w:val="008E2DA4"/>
    <w:rsid w:val="008F04D0"/>
    <w:rsid w:val="008F12C1"/>
    <w:rsid w:val="00902D32"/>
    <w:rsid w:val="00921DA8"/>
    <w:rsid w:val="00956F6C"/>
    <w:rsid w:val="009747D4"/>
    <w:rsid w:val="00986B30"/>
    <w:rsid w:val="009907AF"/>
    <w:rsid w:val="009A4397"/>
    <w:rsid w:val="009B3009"/>
    <w:rsid w:val="009D00B9"/>
    <w:rsid w:val="009E73BC"/>
    <w:rsid w:val="009F36E6"/>
    <w:rsid w:val="009F3A99"/>
    <w:rsid w:val="00A011CC"/>
    <w:rsid w:val="00A07FBC"/>
    <w:rsid w:val="00A26FD7"/>
    <w:rsid w:val="00A53683"/>
    <w:rsid w:val="00A543A1"/>
    <w:rsid w:val="00A6306B"/>
    <w:rsid w:val="00A81F76"/>
    <w:rsid w:val="00A87179"/>
    <w:rsid w:val="00AA35EB"/>
    <w:rsid w:val="00AA507D"/>
    <w:rsid w:val="00AB1177"/>
    <w:rsid w:val="00AF1863"/>
    <w:rsid w:val="00AF581E"/>
    <w:rsid w:val="00B00773"/>
    <w:rsid w:val="00B15C92"/>
    <w:rsid w:val="00B50583"/>
    <w:rsid w:val="00B54605"/>
    <w:rsid w:val="00B85D2D"/>
    <w:rsid w:val="00B90234"/>
    <w:rsid w:val="00B9119B"/>
    <w:rsid w:val="00BA658E"/>
    <w:rsid w:val="00BC1227"/>
    <w:rsid w:val="00BC39FB"/>
    <w:rsid w:val="00BD2109"/>
    <w:rsid w:val="00BE3793"/>
    <w:rsid w:val="00BE3CE7"/>
    <w:rsid w:val="00C00E6C"/>
    <w:rsid w:val="00C41BFE"/>
    <w:rsid w:val="00C428E2"/>
    <w:rsid w:val="00C42A2C"/>
    <w:rsid w:val="00C44042"/>
    <w:rsid w:val="00C60952"/>
    <w:rsid w:val="00C6311F"/>
    <w:rsid w:val="00C63FE1"/>
    <w:rsid w:val="00C709C7"/>
    <w:rsid w:val="00C7584B"/>
    <w:rsid w:val="00C8612B"/>
    <w:rsid w:val="00CB2BA4"/>
    <w:rsid w:val="00CC0284"/>
    <w:rsid w:val="00CC4E53"/>
    <w:rsid w:val="00CD28EB"/>
    <w:rsid w:val="00CE4C2A"/>
    <w:rsid w:val="00CE4D3A"/>
    <w:rsid w:val="00CF54E6"/>
    <w:rsid w:val="00D3283D"/>
    <w:rsid w:val="00D3516C"/>
    <w:rsid w:val="00D47A29"/>
    <w:rsid w:val="00D51C42"/>
    <w:rsid w:val="00D52214"/>
    <w:rsid w:val="00D66ABC"/>
    <w:rsid w:val="00D82E1B"/>
    <w:rsid w:val="00D844CA"/>
    <w:rsid w:val="00D875D7"/>
    <w:rsid w:val="00D90A9C"/>
    <w:rsid w:val="00DA2A04"/>
    <w:rsid w:val="00DC1CD8"/>
    <w:rsid w:val="00DC2432"/>
    <w:rsid w:val="00DD2623"/>
    <w:rsid w:val="00DD4191"/>
    <w:rsid w:val="00E0539E"/>
    <w:rsid w:val="00E442F8"/>
    <w:rsid w:val="00E47AA7"/>
    <w:rsid w:val="00E56C55"/>
    <w:rsid w:val="00E74FF2"/>
    <w:rsid w:val="00E83F4E"/>
    <w:rsid w:val="00EA3806"/>
    <w:rsid w:val="00EA3C6D"/>
    <w:rsid w:val="00ED54D3"/>
    <w:rsid w:val="00ED716D"/>
    <w:rsid w:val="00EE4E28"/>
    <w:rsid w:val="00EE5F88"/>
    <w:rsid w:val="00EF5242"/>
    <w:rsid w:val="00F04EA4"/>
    <w:rsid w:val="00F11372"/>
    <w:rsid w:val="00F135AA"/>
    <w:rsid w:val="00F20906"/>
    <w:rsid w:val="00F276EA"/>
    <w:rsid w:val="00F27FA5"/>
    <w:rsid w:val="00F32A8B"/>
    <w:rsid w:val="00F47B82"/>
    <w:rsid w:val="00F6000D"/>
    <w:rsid w:val="00F9655A"/>
    <w:rsid w:val="00F976C6"/>
    <w:rsid w:val="00FA5B88"/>
    <w:rsid w:val="00FB1DA9"/>
    <w:rsid w:val="00FB218C"/>
    <w:rsid w:val="00FC1325"/>
    <w:rsid w:val="00FD2A32"/>
    <w:rsid w:val="00FE46E5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7E87"/>
  <w15:docId w15:val="{1A7B34A4-47BE-0641-8C92-07537AE6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theme="minorHAns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3A8C"/>
  </w:style>
  <w:style w:type="paragraph" w:styleId="1">
    <w:name w:val="heading 1"/>
    <w:basedOn w:val="a"/>
    <w:link w:val="10"/>
    <w:uiPriority w:val="1"/>
    <w:qFormat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1"/>
    <w:qFormat/>
    <w:rsid w:val="00724177"/>
    <w:pPr>
      <w:keepNext/>
      <w:outlineLvl w:val="1"/>
    </w:pPr>
    <w:rPr>
      <w:b/>
      <w:bCs/>
      <w:sz w:val="4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184596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rPr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</w:rPr>
  </w:style>
  <w:style w:type="paragraph" w:customStyle="1" w:styleId="210">
    <w:name w:val="Основной текст 21"/>
    <w:basedOn w:val="a"/>
    <w:rsid w:val="00724177"/>
    <w:pPr>
      <w:ind w:firstLine="567"/>
    </w:p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textAlignment w:val="baseline"/>
    </w:p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</w:rPr>
  </w:style>
  <w:style w:type="paragraph" w:customStyle="1" w:styleId="211">
    <w:name w:val="Обычный21"/>
    <w:basedOn w:val="a"/>
    <w:link w:val="27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7">
    <w:name w:val="Обычный2 Знак"/>
    <w:link w:val="211"/>
    <w:rsid w:val="00724177"/>
    <w:rPr>
      <w:sz w:val="24"/>
      <w:szCs w:val="24"/>
    </w:rPr>
  </w:style>
  <w:style w:type="paragraph" w:styleId="28">
    <w:name w:val="toc 2"/>
    <w:basedOn w:val="a"/>
    <w:next w:val="a"/>
    <w:autoRedefine/>
    <w:uiPriority w:val="39"/>
    <w:unhideWhenUsed/>
    <w:qFormat/>
    <w:rsid w:val="00184596"/>
    <w:pPr>
      <w:tabs>
        <w:tab w:val="right" w:leader="dot" w:pos="9639"/>
      </w:tabs>
      <w:overflowPunct w:val="0"/>
      <w:autoSpaceDE w:val="0"/>
      <w:autoSpaceDN w:val="0"/>
      <w:adjustRightInd w:val="0"/>
      <w:ind w:left="240" w:right="281"/>
      <w:textAlignment w:val="baseline"/>
    </w:pPr>
    <w:rPr>
      <w:noProof/>
    </w:rPr>
  </w:style>
  <w:style w:type="paragraph" w:styleId="34">
    <w:name w:val="toc 3"/>
    <w:basedOn w:val="a"/>
    <w:next w:val="a"/>
    <w:autoRedefine/>
    <w:uiPriority w:val="39"/>
    <w:unhideWhenUsed/>
    <w:qFormat/>
    <w:rsid w:val="00184596"/>
    <w:pPr>
      <w:overflowPunct w:val="0"/>
      <w:autoSpaceDE w:val="0"/>
      <w:autoSpaceDN w:val="0"/>
      <w:adjustRightInd w:val="0"/>
      <w:ind w:left="480"/>
      <w:jc w:val="both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720"/>
      <w:jc w:val="both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960"/>
      <w:jc w:val="both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200"/>
      <w:jc w:val="both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440"/>
      <w:jc w:val="both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680"/>
      <w:jc w:val="both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920"/>
      <w:jc w:val="both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uiPriority w:val="1"/>
    <w:qFormat/>
    <w:rsid w:val="00724177"/>
    <w:pPr>
      <w:jc w:val="center"/>
    </w:pPr>
    <w:rPr>
      <w:b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9">
    <w:name w:val="Body Text 2"/>
    <w:basedOn w:val="a"/>
    <w:link w:val="2a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a">
    <w:name w:val="Основной текст 2 Знак"/>
    <w:link w:val="29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0">
    <w:name w:val="Основной текст 211"/>
    <w:basedOn w:val="a"/>
    <w:rsid w:val="00724177"/>
    <w:pPr>
      <w:ind w:firstLine="720"/>
    </w:pPr>
  </w:style>
  <w:style w:type="paragraph" w:styleId="35">
    <w:name w:val="Body Text 3"/>
    <w:basedOn w:val="a"/>
    <w:link w:val="36"/>
    <w:uiPriority w:val="99"/>
    <w:rsid w:val="00724177"/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b">
    <w:name w:val="Body Text Indent 2"/>
    <w:basedOn w:val="a"/>
    <w:link w:val="2c"/>
    <w:uiPriority w:val="99"/>
    <w:rsid w:val="00724177"/>
    <w:pPr>
      <w:ind w:left="1260"/>
      <w:jc w:val="center"/>
    </w:pPr>
    <w:rPr>
      <w:b/>
    </w:rPr>
  </w:style>
  <w:style w:type="character" w:customStyle="1" w:styleId="2c">
    <w:name w:val="Основной текст с отступом 2 Знак"/>
    <w:link w:val="2b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qFormat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paragraph" w:customStyle="1" w:styleId="2e">
    <w:name w:val="Заголовок 2пр"/>
    <w:basedOn w:val="14"/>
    <w:link w:val="2f"/>
    <w:qFormat/>
    <w:rsid w:val="00013A8C"/>
    <w:pPr>
      <w:ind w:firstLine="709"/>
      <w:jc w:val="both"/>
    </w:pPr>
    <w:rPr>
      <w:b w:val="0"/>
      <w:lang w:eastAsia="ru-RU"/>
    </w:rPr>
  </w:style>
  <w:style w:type="character" w:customStyle="1" w:styleId="2f">
    <w:name w:val="Заголовок 2пр Знак"/>
    <w:basedOn w:val="a0"/>
    <w:link w:val="2e"/>
    <w:rsid w:val="00013A8C"/>
    <w:rPr>
      <w:sz w:val="24"/>
      <w:szCs w:val="24"/>
      <w:lang w:eastAsia="ru-RU"/>
    </w:rPr>
  </w:style>
  <w:style w:type="numbering" w:customStyle="1" w:styleId="2f0">
    <w:name w:val="Нет списка2"/>
    <w:next w:val="a2"/>
    <w:uiPriority w:val="99"/>
    <w:semiHidden/>
    <w:unhideWhenUsed/>
    <w:rsid w:val="00A87179"/>
  </w:style>
  <w:style w:type="table" w:customStyle="1" w:styleId="TableNormal">
    <w:name w:val="Table Normal"/>
    <w:uiPriority w:val="2"/>
    <w:semiHidden/>
    <w:unhideWhenUsed/>
    <w:qFormat/>
    <w:rsid w:val="00A87179"/>
    <w:pPr>
      <w:widowControl w:val="0"/>
      <w:autoSpaceDE w:val="0"/>
      <w:autoSpaceDN w:val="0"/>
    </w:pPr>
    <w:rPr>
      <w:rFonts w:ascii="Calibri" w:eastAsia="Calibri" w:hAnsi="Calibri" w:cs="Times New Roman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87179"/>
    <w:pPr>
      <w:widowControl w:val="0"/>
      <w:autoSpaceDE w:val="0"/>
      <w:autoSpaceDN w:val="0"/>
    </w:pPr>
    <w:rPr>
      <w:rFonts w:cs="Times New Roman"/>
      <w:sz w:val="22"/>
      <w:szCs w:val="22"/>
    </w:rPr>
  </w:style>
  <w:style w:type="character" w:customStyle="1" w:styleId="5105pt">
    <w:name w:val="Основной текст (5) + 10;5 pt"/>
    <w:basedOn w:val="a0"/>
    <w:rsid w:val="00CE4C2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52">
    <w:name w:val="Основной текст (5)_"/>
    <w:basedOn w:val="a0"/>
    <w:link w:val="53"/>
    <w:rsid w:val="005D727D"/>
    <w:rPr>
      <w:b/>
      <w:bCs/>
      <w:i/>
      <w:iCs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5D727D"/>
    <w:pPr>
      <w:widowControl w:val="0"/>
      <w:shd w:val="clear" w:color="auto" w:fill="FFFFFF"/>
      <w:spacing w:before="180" w:after="480" w:line="0" w:lineRule="atLeast"/>
      <w:jc w:val="both"/>
    </w:pPr>
    <w:rPr>
      <w:b/>
      <w:bCs/>
      <w:i/>
      <w:iCs/>
    </w:rPr>
  </w:style>
  <w:style w:type="character" w:customStyle="1" w:styleId="docdata">
    <w:name w:val="docdata"/>
    <w:aliases w:val="docy,v5,1714,bqiaagaaeyqcaaagiaiaaamzbgaabscgaaaaaaaaaaaaaaaaaaaaaaaaaaaaaaaaaaaaaaaaaaaaaaaaaaaaaaaaaaaaaaaaaaaaaaaaaaaaaaaaaaaaaaaaaaaaaaaaaaaaaaaaaaaaaaaaaaaaaaaaaaaaaaaaaaaaaaaaaaaaaaaaaaaaaaaaaaaaaaaaaaaaaaaaaaaaaaaaaaaaaaaaaaaaaaaaaaaaaaaa"/>
    <w:basedOn w:val="a0"/>
    <w:rsid w:val="00B50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&#1050;&#1072;&#1095;&#1077;&#1089;&#1090;&#1074;&#1086;\&#1044;&#1072;&#1085;&#1080;&#1083;&#1086;&#1074;&#1072;%20&#1070;.&#1057;\&#1043;&#1040;&#1047;&#1055;&#1056;&#1054;&#1052;\&#1048;&#1085;&#1089;&#1087;&#1077;&#1082;&#1094;&#1080;&#1086;&#1085;&#1085;&#1099;&#1081;%20&#1082;&#1086;&#1085;&#1090;&#1088;&#1086;&#1083;&#1100;%2002.04.2026\&#1057;&#1074;&#1086;&#1076;&#1085;&#1099;&#1081;%20&#1072;&#1082;&#1090;%20&#1080;&#1089;&#1089;&#1083;&#1077;&#1076;&#1086;&#1074;&#1072;&#1085;&#1080;&#1103;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Твердый переплет">
  <a:themeElements>
    <a:clrScheme name="Твердый переплет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Твердый переплет">
      <a:fillStyleLst>
        <a:solidFill>
          <a:schemeClr val="phClr"/>
        </a:solidFill>
        <a:solidFill>
          <a:schemeClr val="phClr">
            <a:tint val="68000"/>
            <a:shade val="94000"/>
            <a:satMod val="300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80000"/>
                <a:lumMod val="98000"/>
              </a:schemeClr>
            </a:gs>
            <a:gs pos="100000">
              <a:schemeClr val="phClr">
                <a:satMod val="130000"/>
              </a:schemeClr>
            </a:gs>
          </a:gsLst>
          <a:lin ang="5160000" scaled="0"/>
        </a:gradFill>
      </a:fillStyleLst>
      <a:lnStyleLst>
        <a:ln w="12700" cap="flat" cmpd="sng" algn="ctr">
          <a:solidFill>
            <a:schemeClr val="phClr">
              <a:shade val="90000"/>
              <a:lumMod val="90000"/>
            </a:schemeClr>
          </a:solidFill>
          <a:prstDash val="solid"/>
        </a:ln>
        <a:ln w="19050" cap="flat" cmpd="sng" algn="ctr">
          <a:solidFill>
            <a:schemeClr val="phClr">
              <a:shade val="75000"/>
              <a:lumMod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12700" dir="5400000" rotWithShape="0">
              <a:srgbClr val="000000">
                <a:alpha val="1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6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400000"/>
            </a:lightRig>
          </a:scene3d>
          <a:sp3d>
            <a:bevelT w="25400" h="25400"/>
          </a:sp3d>
        </a:effectStyle>
      </a:effectStyleLst>
      <a:bgFillStyleLst>
        <a:solidFill>
          <a:schemeClr val="phClr">
            <a:tint val="96000"/>
            <a:lumMod val="11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3000"/>
                <a:shade val="20000"/>
              </a:schemeClr>
              <a:schemeClr val="phClr">
                <a:tint val="90000"/>
                <a:shade val="85000"/>
                <a:satMod val="115000"/>
              </a:schemeClr>
            </a:duotone>
          </a:blip>
          <a:tile tx="0" ty="0" sx="60000" sy="60000" flip="none" algn="tl"/>
        </a:blipFill>
        <a:blipFill rotWithShape="1">
          <a:blip xmlns:r="http://schemas.openxmlformats.org/officeDocument/2006/relationships" r:embed="rId2">
            <a:duotone>
              <a:schemeClr val="phClr">
                <a:shade val="50000"/>
                <a:satMod val="340000"/>
                <a:lumMod val="40000"/>
              </a:schemeClr>
              <a:schemeClr val="phClr">
                <a:tint val="92000"/>
                <a:shade val="94000"/>
                <a:hueMod val="110000"/>
                <a:satMod val="236000"/>
                <a:lumMod val="120000"/>
              </a:schemeClr>
            </a:duotone>
          </a:blip>
          <a:stretch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D80CA-53D5-4C45-8563-11541C595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Сводный акт исследования</Template>
  <TotalTime>10</TotalTime>
  <Pages>45</Pages>
  <Words>12841</Words>
  <Characters>73194</Characters>
  <Application>Microsoft Office Word</Application>
  <DocSecurity>0</DocSecurity>
  <Lines>609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 П. Подгорнова</dc:creator>
  <cp:lastModifiedBy>Кирюхина Виктория Валерьевна</cp:lastModifiedBy>
  <cp:revision>5</cp:revision>
  <cp:lastPrinted>2026-05-27T10:00:00Z</cp:lastPrinted>
  <dcterms:created xsi:type="dcterms:W3CDTF">2026-05-28T07:00:00Z</dcterms:created>
  <dcterms:modified xsi:type="dcterms:W3CDTF">2026-10-08T13:21:00Z</dcterms:modified>
</cp:coreProperties>
</file>